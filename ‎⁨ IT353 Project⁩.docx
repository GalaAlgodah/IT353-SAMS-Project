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A714FF"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&#13;&#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A714FF"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End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">
                    <v:rect id="Rectangle 199" o:spid="_x0000_s1029" style="position:absolute;top:228;width:35674;height:19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15930ABC">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2D248C3D" w:rsidR="00496101" w:rsidRDefault="00A714FF">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r w:rsidR="0022124B">
                                  <w:t>50</w:t>
                                </w:r>
                                <w:r w:rsidR="00316447">
                                  <w:t>26</w:t>
                                </w:r>
                                <w:r w:rsidR="00B95355">
                                  <w:t>8</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1"/>
                                  <w:gridCol w:w="3592"/>
                                  <w:gridCol w:w="3592"/>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6504DE5F"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1D09C9">
                                        <w:rPr>
                                          <w:b/>
                                          <w:bCs/>
                                          <w:sz w:val="28"/>
                                          <w:szCs w:val="28"/>
                                        </w:rPr>
                                        <w:t xml:space="preserve">Bushra Alshayeb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48587FA3" w:rsidR="00496101" w:rsidRPr="006C507D" w:rsidRDefault="00A24678" w:rsidP="006C507D">
                                      <w:pPr>
                                        <w:pStyle w:val="a5"/>
                                        <w:rPr>
                                          <w:b/>
                                          <w:bCs/>
                                          <w:sz w:val="28"/>
                                          <w:szCs w:val="28"/>
                                        </w:rPr>
                                      </w:pPr>
                                      <w:r w:rsidRPr="006C507D">
                                        <w:rPr>
                                          <w:b/>
                                          <w:bCs/>
                                          <w:sz w:val="28"/>
                                          <w:szCs w:val="28"/>
                                        </w:rPr>
                                        <w:t xml:space="preserve">ID: </w:t>
                                      </w:r>
                                      <w:r w:rsidR="001D09C9">
                                        <w:rPr>
                                          <w:b/>
                                          <w:bCs/>
                                          <w:sz w:val="28"/>
                                          <w:szCs w:val="28"/>
                                        </w:rPr>
                                        <w:t>S240057076</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" o:allowoverlap="f" filled="f" stroked="f" strokeweight=".5pt">
                    <v:textbox inset="0,0,0,0">
                      <w:txbxContent>
                        <w:p w14:paraId="758D2B67" w14:textId="2D248C3D" w:rsidR="00496101" w:rsidRDefault="00A714FF">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r w:rsidR="0022124B">
                            <w:t>50</w:t>
                          </w:r>
                          <w:r w:rsidR="00316447">
                            <w:t>26</w:t>
                          </w:r>
                          <w:r w:rsidR="00B95355">
                            <w:t>8</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1"/>
                            <w:gridCol w:w="3592"/>
                            <w:gridCol w:w="3592"/>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6504DE5F"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1D09C9">
                                  <w:rPr>
                                    <w:b/>
                                    <w:bCs/>
                                    <w:sz w:val="28"/>
                                    <w:szCs w:val="28"/>
                                  </w:rPr>
                                  <w:t xml:space="preserve">Bushra Alshayeb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48587FA3" w:rsidR="00496101" w:rsidRPr="006C507D" w:rsidRDefault="00A24678" w:rsidP="006C507D">
                                <w:pPr>
                                  <w:pStyle w:val="a5"/>
                                  <w:rPr>
                                    <w:b/>
                                    <w:bCs/>
                                    <w:sz w:val="28"/>
                                    <w:szCs w:val="28"/>
                                  </w:rPr>
                                </w:pPr>
                                <w:r w:rsidRPr="006C507D">
                                  <w:rPr>
                                    <w:b/>
                                    <w:bCs/>
                                    <w:sz w:val="28"/>
                                    <w:szCs w:val="28"/>
                                  </w:rPr>
                                  <w:t xml:space="preserve">ID: </w:t>
                                </w:r>
                                <w:r w:rsidR="001D09C9">
                                  <w:rPr>
                                    <w:b/>
                                    <w:bCs/>
                                    <w:sz w:val="28"/>
                                    <w:szCs w:val="28"/>
                                  </w:rPr>
                                  <w:t>S240057076</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" filled="f" stroked="f" strokeweight=".5pt">
                <v:textbox inset="3.6pt,0,3.6pt,0">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53857985" w14:textId="14314C5E"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1396ACF6" w14:textId="77777777" w:rsidR="00BF2D42" w:rsidRDefault="00BF2D42" w:rsidP="00BF2D42">
      <w:r>
        <w:br/>
      </w:r>
    </w:p>
    <w:p w14:paraId="16760979" w14:textId="3ADA8866" w:rsidR="00BF2D42" w:rsidRDefault="00BF2D42" w:rsidP="00BF2D42">
      <w:pPr>
        <w:pStyle w:val="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715C0263" w14:textId="77777777" w:rsidR="00BF2D42" w:rsidRDefault="00BF2D42" w:rsidP="00BF2D42">
      <w:r>
        <w:br/>
      </w: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3F48509E" w14:textId="3214D1EA" w:rsidR="00BF2D42" w:rsidRDefault="00E47B63" w:rsidP="00983565">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8D86C31" w14:textId="77777777" w:rsidR="00D4564D" w:rsidRDefault="00D4564D" w:rsidP="00D4564D">
      <w:pPr>
        <w:rPr>
          <w:sz w:val="24"/>
          <w:szCs w:val="24"/>
        </w:rPr>
      </w:pPr>
    </w:p>
    <w:p w14:paraId="725CB657" w14:textId="77777777" w:rsidR="00D4564D" w:rsidRDefault="00D4564D" w:rsidP="00D4564D">
      <w:pPr>
        <w:rPr>
          <w:sz w:val="24"/>
          <w:szCs w:val="24"/>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74328F14"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EA4BCD" w14:textId="77777777" w:rsidR="002C3525" w:rsidRDefault="002C3525">
      <w:pPr>
        <w:spacing w:after="0" w:line="240" w:lineRule="auto"/>
      </w:pPr>
      <w:r>
        <w:separator/>
      </w:r>
    </w:p>
    <w:p w14:paraId="5B6ADF9F" w14:textId="77777777" w:rsidR="002C3525" w:rsidRDefault="002C3525"/>
    <w:p w14:paraId="2E11C32F" w14:textId="77777777" w:rsidR="002C3525" w:rsidRDefault="002C3525"/>
  </w:endnote>
  <w:endnote w:type="continuationSeparator" w:id="0">
    <w:p w14:paraId="2A367CAD" w14:textId="77777777" w:rsidR="002C3525" w:rsidRDefault="002C3525">
      <w:pPr>
        <w:spacing w:after="0" w:line="240" w:lineRule="auto"/>
      </w:pPr>
      <w:r>
        <w:continuationSeparator/>
      </w:r>
    </w:p>
    <w:p w14:paraId="0759B0F9" w14:textId="77777777" w:rsidR="002C3525" w:rsidRDefault="002C3525"/>
    <w:p w14:paraId="16E6F5CF" w14:textId="77777777" w:rsidR="002C3525" w:rsidRDefault="002C35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Frutiger LT Arabic 45 Light">
    <w:altName w:val="Arial"/>
    <w:panose1 w:val="020B0604020202020204"/>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7C47C1" w14:textId="3C04B3BA" w:rsidR="00D96BDB" w:rsidRDefault="00D96BDB">
    <w:pPr>
      <w:pStyle w:val="a5"/>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80234" w14:textId="4E8817B8" w:rsidR="00D96BDB" w:rsidRDefault="00D96BDB">
    <w:pPr>
      <w:pStyle w:val="a5"/>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8F6BF" w14:textId="0E7EC72C" w:rsidR="00D96BDB" w:rsidRDefault="00D96BDB">
    <w:pPr>
      <w:pStyle w:val="a5"/>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2B9580" w14:textId="77777777" w:rsidR="002C3525" w:rsidRDefault="002C3525">
      <w:pPr>
        <w:spacing w:after="0" w:line="240" w:lineRule="auto"/>
      </w:pPr>
      <w:r>
        <w:separator/>
      </w:r>
    </w:p>
    <w:p w14:paraId="5112FD21" w14:textId="77777777" w:rsidR="002C3525" w:rsidRDefault="002C3525"/>
    <w:p w14:paraId="6085CC94" w14:textId="77777777" w:rsidR="002C3525" w:rsidRDefault="002C3525"/>
  </w:footnote>
  <w:footnote w:type="continuationSeparator" w:id="0">
    <w:p w14:paraId="70AD2AAA" w14:textId="77777777" w:rsidR="002C3525" w:rsidRDefault="002C3525">
      <w:pPr>
        <w:spacing w:after="0" w:line="240" w:lineRule="auto"/>
      </w:pPr>
      <w:r>
        <w:continuationSeparator/>
      </w:r>
    </w:p>
    <w:p w14:paraId="3E4AB405" w14:textId="77777777" w:rsidR="002C3525" w:rsidRDefault="002C3525"/>
    <w:p w14:paraId="52E8EBD2" w14:textId="77777777" w:rsidR="002C3525" w:rsidRDefault="002C35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045DF9B0"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A714FF">
            <w:rPr>
              <w:rFonts w:hint="cs"/>
              <w:b w:val="0"/>
              <w:bCs w:val="0"/>
              <w:noProof/>
              <w:rtl/>
            </w:rPr>
            <w:instrText xml:space="preserve">خطأ! استخدم علامة التبويب "الصفحة الرئيسية" لتطبيق </w:instrText>
          </w:r>
          <w:r w:rsidR="00A714FF">
            <w:rPr>
              <w:rFonts w:hint="cs"/>
              <w:b w:val="0"/>
              <w:bCs w:val="0"/>
              <w:noProof/>
            </w:rPr>
            <w:instrText>Heading 1</w:instrText>
          </w:r>
          <w:r w:rsidR="00A714FF">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A714FF">
            <w:rPr>
              <w:rFonts w:hint="cs"/>
              <w:b w:val="0"/>
              <w:bCs w:val="0"/>
              <w:noProof/>
              <w:rtl/>
            </w:rPr>
            <w:instrText xml:space="preserve">خطأ! استخدم علامة التبويب "الصفحة الرئيسية" لتطبيق </w:instrText>
          </w:r>
          <w:r w:rsidR="00A714FF">
            <w:rPr>
              <w:rFonts w:hint="cs"/>
              <w:b w:val="0"/>
              <w:bCs w:val="0"/>
              <w:noProof/>
            </w:rPr>
            <w:instrText>Heading 1</w:instrText>
          </w:r>
          <w:r w:rsidR="00A714FF">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A714FF">
            <w:rPr>
              <w:rFonts w:hint="cs"/>
              <w:b w:val="0"/>
              <w:bCs w:val="0"/>
              <w:noProof/>
              <w:rtl/>
            </w:rPr>
            <w:t xml:space="preserve">خطأ! استخدم علامة التبويب "الصفحة الرئيسية" لتطبيق </w:t>
          </w:r>
          <w:r w:rsidR="00A714FF">
            <w:rPr>
              <w:rFonts w:hint="cs"/>
              <w:b w:val="0"/>
              <w:bCs w:val="0"/>
              <w:noProof/>
            </w:rPr>
            <w:t>Heading 1</w:t>
          </w:r>
          <w:r w:rsidR="00A714FF">
            <w:rPr>
              <w:rFonts w:hint="cs"/>
              <w:b w:val="0"/>
              <w:bCs w:val="0"/>
              <w:noProof/>
              <w:rtl/>
            </w:rPr>
            <w:t xml:space="preserve"> على النص الذي ترغب في أن يظهر هنا.</w:t>
          </w:r>
          <w:r w:rsidR="00A714FF">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0"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6"/>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9"/>
  </w:num>
  <w:num w:numId="7" w16cid:durableId="1541865961">
    <w:abstractNumId w:val="10"/>
  </w:num>
  <w:num w:numId="8" w16cid:durableId="1130123299">
    <w:abstractNumId w:val="7"/>
  </w:num>
  <w:num w:numId="9" w16cid:durableId="1020735855">
    <w:abstractNumId w:val="5"/>
  </w:num>
  <w:num w:numId="10" w16cid:durableId="704987253">
    <w:abstractNumId w:val="8"/>
  </w:num>
  <w:num w:numId="11" w16cid:durableId="718165009">
    <w:abstractNumId w:val="3"/>
  </w:num>
  <w:num w:numId="12" w16cid:durableId="1010454176">
    <w:abstractNumId w:val="1"/>
  </w:num>
  <w:num w:numId="13" w16cid:durableId="1929000426">
    <w:abstractNumId w:val="13"/>
  </w:num>
  <w:num w:numId="14" w16cid:durableId="1983654359">
    <w:abstractNumId w:val="4"/>
  </w:num>
  <w:num w:numId="15" w16cid:durableId="1377894548">
    <w:abstractNumId w:val="12"/>
  </w:num>
  <w:num w:numId="16" w16cid:durableId="780683629">
    <w:abstractNumId w:val="2"/>
  </w:num>
  <w:num w:numId="17" w16cid:durableId="1215771571">
    <w:abstractNumId w:val="14"/>
  </w:num>
  <w:num w:numId="18" w16cid:durableId="71204324">
    <w:abstractNumId w:val="16"/>
  </w:num>
  <w:num w:numId="19" w16cid:durableId="684866198">
    <w:abstractNumId w:val="11"/>
  </w:num>
  <w:num w:numId="20" w16cid:durableId="1964653278">
    <w:abstractNumId w:val="15"/>
  </w:num>
  <w:num w:numId="21" w16cid:durableId="130858310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25BB"/>
    <w:rsid w:val="001A3FCD"/>
    <w:rsid w:val="001B1FCA"/>
    <w:rsid w:val="001B698D"/>
    <w:rsid w:val="001C53C3"/>
    <w:rsid w:val="001D09C9"/>
    <w:rsid w:val="00206680"/>
    <w:rsid w:val="00212BC8"/>
    <w:rsid w:val="0022124B"/>
    <w:rsid w:val="0022583C"/>
    <w:rsid w:val="00251D1B"/>
    <w:rsid w:val="00260147"/>
    <w:rsid w:val="0027269F"/>
    <w:rsid w:val="002B7A24"/>
    <w:rsid w:val="002C3525"/>
    <w:rsid w:val="002E4869"/>
    <w:rsid w:val="002F5673"/>
    <w:rsid w:val="00307B43"/>
    <w:rsid w:val="003146CB"/>
    <w:rsid w:val="00316447"/>
    <w:rsid w:val="00341020"/>
    <w:rsid w:val="003453DB"/>
    <w:rsid w:val="00353412"/>
    <w:rsid w:val="003562F8"/>
    <w:rsid w:val="0036132F"/>
    <w:rsid w:val="00376478"/>
    <w:rsid w:val="003A7184"/>
    <w:rsid w:val="003B2F21"/>
    <w:rsid w:val="003C3E78"/>
    <w:rsid w:val="003C4083"/>
    <w:rsid w:val="003E0019"/>
    <w:rsid w:val="00402BFC"/>
    <w:rsid w:val="00441B70"/>
    <w:rsid w:val="00442378"/>
    <w:rsid w:val="00442DB6"/>
    <w:rsid w:val="00462A92"/>
    <w:rsid w:val="00466141"/>
    <w:rsid w:val="004840C2"/>
    <w:rsid w:val="004878D7"/>
    <w:rsid w:val="00491C52"/>
    <w:rsid w:val="00496101"/>
    <w:rsid w:val="00497AC5"/>
    <w:rsid w:val="004A66FE"/>
    <w:rsid w:val="004B5685"/>
    <w:rsid w:val="004B7324"/>
    <w:rsid w:val="004C0F90"/>
    <w:rsid w:val="004C58F7"/>
    <w:rsid w:val="004D1CA8"/>
    <w:rsid w:val="004D2E64"/>
    <w:rsid w:val="00517329"/>
    <w:rsid w:val="005178B3"/>
    <w:rsid w:val="005322C6"/>
    <w:rsid w:val="00542A84"/>
    <w:rsid w:val="005725A2"/>
    <w:rsid w:val="00575F4A"/>
    <w:rsid w:val="0058689F"/>
    <w:rsid w:val="005B301B"/>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6DB7"/>
    <w:rsid w:val="00871BBE"/>
    <w:rsid w:val="00875437"/>
    <w:rsid w:val="00886CC4"/>
    <w:rsid w:val="008D30D5"/>
    <w:rsid w:val="008D6493"/>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A71AB"/>
    <w:rsid w:val="009B0716"/>
    <w:rsid w:val="009D7CF0"/>
    <w:rsid w:val="009F0248"/>
    <w:rsid w:val="009F0B17"/>
    <w:rsid w:val="00A02E4B"/>
    <w:rsid w:val="00A24678"/>
    <w:rsid w:val="00A424A0"/>
    <w:rsid w:val="00A53E9B"/>
    <w:rsid w:val="00A53F6C"/>
    <w:rsid w:val="00A60489"/>
    <w:rsid w:val="00A70FE0"/>
    <w:rsid w:val="00A714FF"/>
    <w:rsid w:val="00A7682B"/>
    <w:rsid w:val="00A779D4"/>
    <w:rsid w:val="00AA03C6"/>
    <w:rsid w:val="00AB1146"/>
    <w:rsid w:val="00AB18E2"/>
    <w:rsid w:val="00AC4254"/>
    <w:rsid w:val="00AD41C2"/>
    <w:rsid w:val="00AE4226"/>
    <w:rsid w:val="00AE55E4"/>
    <w:rsid w:val="00B01A63"/>
    <w:rsid w:val="00B0260E"/>
    <w:rsid w:val="00B2031C"/>
    <w:rsid w:val="00B36BE9"/>
    <w:rsid w:val="00B36C57"/>
    <w:rsid w:val="00B4784E"/>
    <w:rsid w:val="00B916D5"/>
    <w:rsid w:val="00B92CC5"/>
    <w:rsid w:val="00B95355"/>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230E"/>
    <w:rsid w:val="00E0235E"/>
    <w:rsid w:val="00E15976"/>
    <w:rsid w:val="00E32FFA"/>
    <w:rsid w:val="00E47B63"/>
    <w:rsid w:val="00E51CCE"/>
    <w:rsid w:val="00E56E61"/>
    <w:rsid w:val="00E575CD"/>
    <w:rsid w:val="00E8497B"/>
    <w:rsid w:val="00EA046E"/>
    <w:rsid w:val="00EC09A1"/>
    <w:rsid w:val="00EE0FE4"/>
    <w:rsid w:val="00EE63DB"/>
    <w:rsid w:val="00F05724"/>
    <w:rsid w:val="00F12AC6"/>
    <w:rsid w:val="00F14B36"/>
    <w:rsid w:val="00F42CF5"/>
    <w:rsid w:val="00F63908"/>
    <w:rsid w:val="00F8085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styleId="af6">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Frutiger LT Arabic 45 Light">
    <w:altName w:val="Arial"/>
    <w:panose1 w:val="020B0604020202020204"/>
    <w:charset w:val="00"/>
    <w:family w:val="auto"/>
    <w:pitch w:val="variable"/>
    <w:sig w:usb0="800020AF" w:usb1="C000A04A" w:usb2="00000008" w:usb3="00000000" w:csb0="00000041"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75A1C"/>
    <w:rsid w:val="0018073C"/>
    <w:rsid w:val="001A632E"/>
    <w:rsid w:val="00207A61"/>
    <w:rsid w:val="00324ACF"/>
    <w:rsid w:val="00351A43"/>
    <w:rsid w:val="003B2F21"/>
    <w:rsid w:val="00432929"/>
    <w:rsid w:val="004A7EE6"/>
    <w:rsid w:val="005178B3"/>
    <w:rsid w:val="005443A0"/>
    <w:rsid w:val="005E024E"/>
    <w:rsid w:val="006400C0"/>
    <w:rsid w:val="00660EF5"/>
    <w:rsid w:val="0067264F"/>
    <w:rsid w:val="00695677"/>
    <w:rsid w:val="0073624A"/>
    <w:rsid w:val="008A4AE7"/>
    <w:rsid w:val="00902777"/>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D75D6"/>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Annual%20report%20(Red%20and%20Black%20design).dotx</Template>
  <TotalTime>0</TotalTime>
  <Pages>14</Pages>
  <Words>1087</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BUSHRA ABDULLAH M. ALSHAYEB</cp:lastModifiedBy>
  <cp:revision>2</cp:revision>
  <cp:lastPrinted>2022-02-16T16:04:00Z</cp:lastPrinted>
  <dcterms:created xsi:type="dcterms:W3CDTF">2026-07-20T18:34:00Z</dcterms:created>
  <dcterms:modified xsi:type="dcterms:W3CDTF">2026-07-20T18:34:00Z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