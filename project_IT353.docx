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A031A2"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3F2DB88A"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6B567C14">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37F38306">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A031A2">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BB25850"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F51888">
                                        <w:rPr>
                                          <w:b/>
                                          <w:bCs/>
                                          <w:sz w:val="28"/>
                                          <w:szCs w:val="28"/>
                                        </w:rPr>
                                        <w:t>SHATHA KHALED</w:t>
                                      </w:r>
                                    </w:p>
                                    <w:p w14:paraId="26645DCD" w14:textId="79FC964D" w:rsidR="00496101" w:rsidRPr="006C507D" w:rsidRDefault="006C507D">
                                      <w:pPr>
                                        <w:pStyle w:val="Footer"/>
                                        <w:rPr>
                                          <w:b/>
                                          <w:bCs/>
                                          <w:sz w:val="28"/>
                                          <w:szCs w:val="28"/>
                                        </w:rPr>
                                      </w:pPr>
                                      <w:r w:rsidRPr="006C507D">
                                        <w:rPr>
                                          <w:b/>
                                          <w:bCs/>
                                          <w:sz w:val="28"/>
                                          <w:szCs w:val="28"/>
                                        </w:rPr>
                                        <w:t xml:space="preserve">Name: </w:t>
                                      </w:r>
                                      <w:r w:rsidR="00F51888">
                                        <w:rPr>
                                          <w:b/>
                                          <w:bCs/>
                                          <w:sz w:val="28"/>
                                          <w:szCs w:val="28"/>
                                        </w:rPr>
                                        <w:t>MAHA Alsubaie</w:t>
                                      </w:r>
                                    </w:p>
                                    <w:p w14:paraId="2DABC37A" w14:textId="393D42A4" w:rsidR="006C507D" w:rsidRDefault="006C507D">
                                      <w:pPr>
                                        <w:pStyle w:val="Footer"/>
                                        <w:rPr>
                                          <w:b/>
                                          <w:bCs/>
                                          <w:sz w:val="28"/>
                                          <w:szCs w:val="28"/>
                                        </w:rPr>
                                      </w:pPr>
                                      <w:r w:rsidRPr="006C507D">
                                        <w:rPr>
                                          <w:b/>
                                          <w:bCs/>
                                          <w:sz w:val="28"/>
                                          <w:szCs w:val="28"/>
                                        </w:rPr>
                                        <w:t>Name:</w:t>
                                      </w:r>
                                      <w:r w:rsidR="00F51888">
                                        <w:rPr>
                                          <w:b/>
                                          <w:bCs/>
                                          <w:sz w:val="28"/>
                                          <w:szCs w:val="28"/>
                                        </w:rPr>
                                        <w:t xml:space="preserve"> GALA Algodah</w:t>
                                      </w:r>
                                    </w:p>
                                    <w:p w14:paraId="01986B71" w14:textId="4372FFFD" w:rsidR="001065F4" w:rsidRDefault="001065F4">
                                      <w:pPr>
                                        <w:pStyle w:val="Footer"/>
                                        <w:rPr>
                                          <w:b/>
                                          <w:bCs/>
                                          <w:sz w:val="28"/>
                                          <w:szCs w:val="28"/>
                                        </w:rPr>
                                      </w:pPr>
                                      <w:r w:rsidRPr="006C507D">
                                        <w:rPr>
                                          <w:b/>
                                          <w:bCs/>
                                          <w:sz w:val="28"/>
                                          <w:szCs w:val="28"/>
                                        </w:rPr>
                                        <w:t>Name:</w:t>
                                      </w:r>
                                      <w:r w:rsidR="00F51888">
                                        <w:rPr>
                                          <w:b/>
                                          <w:bCs/>
                                          <w:sz w:val="28"/>
                                          <w:szCs w:val="28"/>
                                        </w:rPr>
                                        <w:t xml:space="preserve"> Bushra Alshayeb</w:t>
                                      </w:r>
                                    </w:p>
                                    <w:p w14:paraId="0FD3F083" w14:textId="31994800" w:rsidR="001065F4" w:rsidRPr="006C507D" w:rsidRDefault="001065F4">
                                      <w:pPr>
                                        <w:pStyle w:val="Footer"/>
                                        <w:rPr>
                                          <w:b/>
                                          <w:bCs/>
                                          <w:sz w:val="28"/>
                                          <w:szCs w:val="28"/>
                                        </w:rPr>
                                      </w:pPr>
                                      <w:r>
                                        <w:rPr>
                                          <w:b/>
                                          <w:bCs/>
                                          <w:sz w:val="28"/>
                                          <w:szCs w:val="28"/>
                                        </w:rPr>
                                        <w:t>Name:</w:t>
                                      </w:r>
                                      <w:r w:rsidR="00F51888">
                                        <w:rPr>
                                          <w:b/>
                                          <w:bCs/>
                                          <w:sz w:val="28"/>
                                          <w:szCs w:val="28"/>
                                        </w:rPr>
                                        <w:t xml:space="preserve"> Hesa Abdullah</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7908C1C" w:rsidR="00496101" w:rsidRPr="006C507D" w:rsidRDefault="00A24678" w:rsidP="006C507D">
                                      <w:pPr>
                                        <w:pStyle w:val="Footer"/>
                                        <w:rPr>
                                          <w:b/>
                                          <w:bCs/>
                                          <w:sz w:val="28"/>
                                          <w:szCs w:val="28"/>
                                        </w:rPr>
                                      </w:pPr>
                                      <w:r w:rsidRPr="006C507D">
                                        <w:rPr>
                                          <w:b/>
                                          <w:bCs/>
                                          <w:sz w:val="28"/>
                                          <w:szCs w:val="28"/>
                                        </w:rPr>
                                        <w:t xml:space="preserve">ID: </w:t>
                                      </w:r>
                                      <w:r w:rsidR="00F51888">
                                        <w:rPr>
                                          <w:b/>
                                          <w:bCs/>
                                          <w:sz w:val="28"/>
                                          <w:szCs w:val="28"/>
                                        </w:rPr>
                                        <w:t>S240067735</w:t>
                                      </w:r>
                                    </w:p>
                                    <w:p w14:paraId="2A5E462A" w14:textId="74CC93E7" w:rsidR="006C507D" w:rsidRPr="006C507D" w:rsidRDefault="006C507D">
                                      <w:pPr>
                                        <w:pStyle w:val="Footer"/>
                                        <w:rPr>
                                          <w:b/>
                                          <w:bCs/>
                                          <w:sz w:val="28"/>
                                          <w:szCs w:val="28"/>
                                        </w:rPr>
                                      </w:pPr>
                                      <w:r w:rsidRPr="006C507D">
                                        <w:rPr>
                                          <w:b/>
                                          <w:bCs/>
                                          <w:sz w:val="28"/>
                                          <w:szCs w:val="28"/>
                                        </w:rPr>
                                        <w:t>ID:</w:t>
                                      </w:r>
                                      <w:r w:rsidR="00F51888">
                                        <w:rPr>
                                          <w:b/>
                                          <w:bCs/>
                                          <w:sz w:val="28"/>
                                          <w:szCs w:val="28"/>
                                        </w:rPr>
                                        <w:t>s240025765</w:t>
                                      </w:r>
                                    </w:p>
                                    <w:p w14:paraId="7CC9AF91" w14:textId="62F063B3" w:rsidR="00496101" w:rsidRDefault="006C507D" w:rsidP="006C507D">
                                      <w:pPr>
                                        <w:pStyle w:val="Footer"/>
                                        <w:rPr>
                                          <w:b/>
                                          <w:bCs/>
                                          <w:sz w:val="28"/>
                                          <w:szCs w:val="28"/>
                                        </w:rPr>
                                      </w:pPr>
                                      <w:r w:rsidRPr="006C507D">
                                        <w:rPr>
                                          <w:b/>
                                          <w:bCs/>
                                          <w:sz w:val="28"/>
                                          <w:szCs w:val="28"/>
                                        </w:rPr>
                                        <w:t>ID:</w:t>
                                      </w:r>
                                      <w:r w:rsidR="00F51888">
                                        <w:rPr>
                                          <w:b/>
                                          <w:bCs/>
                                          <w:sz w:val="28"/>
                                          <w:szCs w:val="28"/>
                                        </w:rPr>
                                        <w:t>s240031741</w:t>
                                      </w:r>
                                    </w:p>
                                    <w:p w14:paraId="341F0A24" w14:textId="4E3ED619" w:rsidR="001065F4" w:rsidRDefault="001065F4" w:rsidP="001065F4">
                                      <w:pPr>
                                        <w:pStyle w:val="Footer"/>
                                        <w:rPr>
                                          <w:b/>
                                          <w:bCs/>
                                          <w:sz w:val="28"/>
                                          <w:szCs w:val="28"/>
                                        </w:rPr>
                                      </w:pPr>
                                      <w:r w:rsidRPr="006C507D">
                                        <w:rPr>
                                          <w:b/>
                                          <w:bCs/>
                                          <w:sz w:val="28"/>
                                          <w:szCs w:val="28"/>
                                        </w:rPr>
                                        <w:t>ID:</w:t>
                                      </w:r>
                                      <w:r w:rsidR="00F51888">
                                        <w:rPr>
                                          <w:b/>
                                          <w:bCs/>
                                          <w:sz w:val="28"/>
                                          <w:szCs w:val="28"/>
                                        </w:rPr>
                                        <w:t>s240057076</w:t>
                                      </w:r>
                                    </w:p>
                                    <w:p w14:paraId="66E350BF" w14:textId="58FD6DD5" w:rsidR="001065F4" w:rsidRPr="006C507D" w:rsidRDefault="001065F4" w:rsidP="00F51888">
                                      <w:pPr>
                                        <w:pStyle w:val="Footer"/>
                                        <w:rPr>
                                          <w:b/>
                                          <w:bCs/>
                                        </w:rPr>
                                      </w:pPr>
                                      <w:r w:rsidRPr="006C507D">
                                        <w:rPr>
                                          <w:b/>
                                          <w:bCs/>
                                          <w:sz w:val="28"/>
                                          <w:szCs w:val="28"/>
                                        </w:rPr>
                                        <w:t>ID</w:t>
                                      </w:r>
                                      <w:r w:rsidR="00F51888">
                                        <w:rPr>
                                          <w:b/>
                                          <w:bCs/>
                                          <w:sz w:val="28"/>
                                          <w:szCs w:val="28"/>
                                        </w:rPr>
                                        <w:t>: s240041770</w:t>
                                      </w: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A031A2">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BB25850"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F51888">
                                  <w:rPr>
                                    <w:b/>
                                    <w:bCs/>
                                    <w:sz w:val="28"/>
                                    <w:szCs w:val="28"/>
                                  </w:rPr>
                                  <w:t>SHATHA KHALED</w:t>
                                </w:r>
                              </w:p>
                              <w:p w14:paraId="26645DCD" w14:textId="79FC964D" w:rsidR="00496101" w:rsidRPr="006C507D" w:rsidRDefault="006C507D">
                                <w:pPr>
                                  <w:pStyle w:val="Footer"/>
                                  <w:rPr>
                                    <w:b/>
                                    <w:bCs/>
                                    <w:sz w:val="28"/>
                                    <w:szCs w:val="28"/>
                                  </w:rPr>
                                </w:pPr>
                                <w:r w:rsidRPr="006C507D">
                                  <w:rPr>
                                    <w:b/>
                                    <w:bCs/>
                                    <w:sz w:val="28"/>
                                    <w:szCs w:val="28"/>
                                  </w:rPr>
                                  <w:t xml:space="preserve">Name: </w:t>
                                </w:r>
                                <w:r w:rsidR="00F51888">
                                  <w:rPr>
                                    <w:b/>
                                    <w:bCs/>
                                    <w:sz w:val="28"/>
                                    <w:szCs w:val="28"/>
                                  </w:rPr>
                                  <w:t>MAHA Alsubaie</w:t>
                                </w:r>
                              </w:p>
                              <w:p w14:paraId="2DABC37A" w14:textId="393D42A4" w:rsidR="006C507D" w:rsidRDefault="006C507D">
                                <w:pPr>
                                  <w:pStyle w:val="Footer"/>
                                  <w:rPr>
                                    <w:b/>
                                    <w:bCs/>
                                    <w:sz w:val="28"/>
                                    <w:szCs w:val="28"/>
                                  </w:rPr>
                                </w:pPr>
                                <w:r w:rsidRPr="006C507D">
                                  <w:rPr>
                                    <w:b/>
                                    <w:bCs/>
                                    <w:sz w:val="28"/>
                                    <w:szCs w:val="28"/>
                                  </w:rPr>
                                  <w:t>Name:</w:t>
                                </w:r>
                                <w:r w:rsidR="00F51888">
                                  <w:rPr>
                                    <w:b/>
                                    <w:bCs/>
                                    <w:sz w:val="28"/>
                                    <w:szCs w:val="28"/>
                                  </w:rPr>
                                  <w:t xml:space="preserve"> GALA Algodah</w:t>
                                </w:r>
                              </w:p>
                              <w:p w14:paraId="01986B71" w14:textId="4372FFFD" w:rsidR="001065F4" w:rsidRDefault="001065F4">
                                <w:pPr>
                                  <w:pStyle w:val="Footer"/>
                                  <w:rPr>
                                    <w:b/>
                                    <w:bCs/>
                                    <w:sz w:val="28"/>
                                    <w:szCs w:val="28"/>
                                  </w:rPr>
                                </w:pPr>
                                <w:r w:rsidRPr="006C507D">
                                  <w:rPr>
                                    <w:b/>
                                    <w:bCs/>
                                    <w:sz w:val="28"/>
                                    <w:szCs w:val="28"/>
                                  </w:rPr>
                                  <w:t>Name:</w:t>
                                </w:r>
                                <w:r w:rsidR="00F51888">
                                  <w:rPr>
                                    <w:b/>
                                    <w:bCs/>
                                    <w:sz w:val="28"/>
                                    <w:szCs w:val="28"/>
                                  </w:rPr>
                                  <w:t xml:space="preserve"> Bushra Alshayeb</w:t>
                                </w:r>
                              </w:p>
                              <w:p w14:paraId="0FD3F083" w14:textId="31994800" w:rsidR="001065F4" w:rsidRPr="006C507D" w:rsidRDefault="001065F4">
                                <w:pPr>
                                  <w:pStyle w:val="Footer"/>
                                  <w:rPr>
                                    <w:b/>
                                    <w:bCs/>
                                    <w:sz w:val="28"/>
                                    <w:szCs w:val="28"/>
                                  </w:rPr>
                                </w:pPr>
                                <w:r>
                                  <w:rPr>
                                    <w:b/>
                                    <w:bCs/>
                                    <w:sz w:val="28"/>
                                    <w:szCs w:val="28"/>
                                  </w:rPr>
                                  <w:t>Name:</w:t>
                                </w:r>
                                <w:r w:rsidR="00F51888">
                                  <w:rPr>
                                    <w:b/>
                                    <w:bCs/>
                                    <w:sz w:val="28"/>
                                    <w:szCs w:val="28"/>
                                  </w:rPr>
                                  <w:t xml:space="preserve"> Hesa Abdullah</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7908C1C" w:rsidR="00496101" w:rsidRPr="006C507D" w:rsidRDefault="00A24678" w:rsidP="006C507D">
                                <w:pPr>
                                  <w:pStyle w:val="Footer"/>
                                  <w:rPr>
                                    <w:b/>
                                    <w:bCs/>
                                    <w:sz w:val="28"/>
                                    <w:szCs w:val="28"/>
                                  </w:rPr>
                                </w:pPr>
                                <w:r w:rsidRPr="006C507D">
                                  <w:rPr>
                                    <w:b/>
                                    <w:bCs/>
                                    <w:sz w:val="28"/>
                                    <w:szCs w:val="28"/>
                                  </w:rPr>
                                  <w:t xml:space="preserve">ID: </w:t>
                                </w:r>
                                <w:r w:rsidR="00F51888">
                                  <w:rPr>
                                    <w:b/>
                                    <w:bCs/>
                                    <w:sz w:val="28"/>
                                    <w:szCs w:val="28"/>
                                  </w:rPr>
                                  <w:t>S240067735</w:t>
                                </w:r>
                              </w:p>
                              <w:p w14:paraId="2A5E462A" w14:textId="74CC93E7" w:rsidR="006C507D" w:rsidRPr="006C507D" w:rsidRDefault="006C507D">
                                <w:pPr>
                                  <w:pStyle w:val="Footer"/>
                                  <w:rPr>
                                    <w:b/>
                                    <w:bCs/>
                                    <w:sz w:val="28"/>
                                    <w:szCs w:val="28"/>
                                  </w:rPr>
                                </w:pPr>
                                <w:r w:rsidRPr="006C507D">
                                  <w:rPr>
                                    <w:b/>
                                    <w:bCs/>
                                    <w:sz w:val="28"/>
                                    <w:szCs w:val="28"/>
                                  </w:rPr>
                                  <w:t>ID:</w:t>
                                </w:r>
                                <w:r w:rsidR="00F51888">
                                  <w:rPr>
                                    <w:b/>
                                    <w:bCs/>
                                    <w:sz w:val="28"/>
                                    <w:szCs w:val="28"/>
                                  </w:rPr>
                                  <w:t>s240025765</w:t>
                                </w:r>
                              </w:p>
                              <w:p w14:paraId="7CC9AF91" w14:textId="62F063B3" w:rsidR="00496101" w:rsidRDefault="006C507D" w:rsidP="006C507D">
                                <w:pPr>
                                  <w:pStyle w:val="Footer"/>
                                  <w:rPr>
                                    <w:b/>
                                    <w:bCs/>
                                    <w:sz w:val="28"/>
                                    <w:szCs w:val="28"/>
                                  </w:rPr>
                                </w:pPr>
                                <w:r w:rsidRPr="006C507D">
                                  <w:rPr>
                                    <w:b/>
                                    <w:bCs/>
                                    <w:sz w:val="28"/>
                                    <w:szCs w:val="28"/>
                                  </w:rPr>
                                  <w:t>ID:</w:t>
                                </w:r>
                                <w:r w:rsidR="00F51888">
                                  <w:rPr>
                                    <w:b/>
                                    <w:bCs/>
                                    <w:sz w:val="28"/>
                                    <w:szCs w:val="28"/>
                                  </w:rPr>
                                  <w:t>s240031741</w:t>
                                </w:r>
                              </w:p>
                              <w:p w14:paraId="341F0A24" w14:textId="4E3ED619" w:rsidR="001065F4" w:rsidRDefault="001065F4" w:rsidP="001065F4">
                                <w:pPr>
                                  <w:pStyle w:val="Footer"/>
                                  <w:rPr>
                                    <w:b/>
                                    <w:bCs/>
                                    <w:sz w:val="28"/>
                                    <w:szCs w:val="28"/>
                                  </w:rPr>
                                </w:pPr>
                                <w:r w:rsidRPr="006C507D">
                                  <w:rPr>
                                    <w:b/>
                                    <w:bCs/>
                                    <w:sz w:val="28"/>
                                    <w:szCs w:val="28"/>
                                  </w:rPr>
                                  <w:t>ID:</w:t>
                                </w:r>
                                <w:r w:rsidR="00F51888">
                                  <w:rPr>
                                    <w:b/>
                                    <w:bCs/>
                                    <w:sz w:val="28"/>
                                    <w:szCs w:val="28"/>
                                  </w:rPr>
                                  <w:t>s240057076</w:t>
                                </w:r>
                              </w:p>
                              <w:p w14:paraId="66E350BF" w14:textId="58FD6DD5" w:rsidR="001065F4" w:rsidRPr="006C507D" w:rsidRDefault="001065F4" w:rsidP="00F51888">
                                <w:pPr>
                                  <w:pStyle w:val="Footer"/>
                                  <w:rPr>
                                    <w:b/>
                                    <w:bCs/>
                                  </w:rPr>
                                </w:pPr>
                                <w:r w:rsidRPr="006C507D">
                                  <w:rPr>
                                    <w:b/>
                                    <w:bCs/>
                                    <w:sz w:val="28"/>
                                    <w:szCs w:val="28"/>
                                  </w:rPr>
                                  <w:t>ID</w:t>
                                </w:r>
                                <w:r w:rsidR="00F51888">
                                  <w:rPr>
                                    <w:b/>
                                    <w:bCs/>
                                    <w:sz w:val="28"/>
                                    <w:szCs w:val="28"/>
                                  </w:rPr>
                                  <w:t>: s240041770</w:t>
                                </w: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Heading1"/>
      </w:pPr>
      <w:r w:rsidRPr="00D66CB0">
        <w:lastRenderedPageBreak/>
        <w:t>Project submission guidelines and instructions</w:t>
      </w:r>
    </w:p>
    <w:p w14:paraId="79C77D0D" w14:textId="77777777"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77777777"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ListParagraph"/>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Heading1"/>
      </w:pPr>
      <w:r>
        <w:lastRenderedPageBreak/>
        <w:t>Task 1</w:t>
      </w:r>
    </w:p>
    <w:p w14:paraId="53857985" w14:textId="35936B8F"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r w:rsidR="00AC109E">
        <w:rPr>
          <w:noProof/>
          <w:sz w:val="24"/>
          <w:szCs w:val="24"/>
        </w:rPr>
        <w:drawing>
          <wp:inline distT="0" distB="0" distL="0" distR="0" wp14:anchorId="67388C7D" wp14:editId="0E6C08B4">
            <wp:extent cx="5413929" cy="2852382"/>
            <wp:effectExtent l="0" t="0" r="0" b="5715"/>
            <wp:docPr id="1906773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5242" cy="2868879"/>
                    </a:xfrm>
                    <a:prstGeom prst="rect">
                      <a:avLst/>
                    </a:prstGeom>
                    <a:noFill/>
                  </pic:spPr>
                </pic:pic>
              </a:graphicData>
            </a:graphic>
          </wp:inline>
        </w:drawing>
      </w:r>
    </w:p>
    <w:p w14:paraId="40333BCB" w14:textId="3D48BEAB" w:rsidR="00AC109E" w:rsidRPr="00604C50" w:rsidRDefault="00AC109E" w:rsidP="00BF2D42">
      <w:pPr>
        <w:rPr>
          <w:rFonts w:ascii="Times New Roman" w:hAnsi="Times New Roman" w:cs="Times New Roman"/>
          <w:b/>
          <w:bCs/>
          <w:sz w:val="32"/>
          <w:szCs w:val="32"/>
        </w:rPr>
      </w:pPr>
      <w:r w:rsidRPr="00604C50">
        <w:rPr>
          <w:rFonts w:ascii="Times New Roman" w:hAnsi="Times New Roman" w:cs="Times New Roman"/>
          <w:b/>
          <w:bCs/>
          <w:sz w:val="32"/>
          <w:szCs w:val="32"/>
        </w:rPr>
        <w:t xml:space="preserve">Major  development </w:t>
      </w:r>
      <w:r w:rsidR="00604C50" w:rsidRPr="00604C50">
        <w:rPr>
          <w:rFonts w:ascii="Times New Roman" w:hAnsi="Times New Roman" w:cs="Times New Roman"/>
          <w:b/>
          <w:bCs/>
          <w:sz w:val="32"/>
          <w:szCs w:val="32"/>
        </w:rPr>
        <w:t>actives</w:t>
      </w:r>
      <w:r w:rsidRPr="00604C50">
        <w:rPr>
          <w:rFonts w:ascii="Times New Roman" w:hAnsi="Times New Roman" w:cs="Times New Roman"/>
          <w:b/>
          <w:bCs/>
          <w:sz w:val="32"/>
          <w:szCs w:val="32"/>
        </w:rPr>
        <w:t>:</w:t>
      </w:r>
    </w:p>
    <w:p w14:paraId="05AF4E5B" w14:textId="4CA3CC0E"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Requirements Gathering</w:t>
      </w:r>
    </w:p>
    <w:p w14:paraId="4B934135" w14:textId="6FD82262"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Requirements Analysis</w:t>
      </w:r>
    </w:p>
    <w:p w14:paraId="6CBC41C5" w14:textId="0FE28994"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Prototype Design</w:t>
      </w:r>
    </w:p>
    <w:p w14:paraId="2C45BAF4" w14:textId="4EBF9700"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DFD Design</w:t>
      </w:r>
    </w:p>
    <w:p w14:paraId="37E3BC36" w14:textId="6BD78D4B"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Use Case Model</w:t>
      </w:r>
    </w:p>
    <w:p w14:paraId="1790CFA1" w14:textId="35EA93DE"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Activity Diagrams</w:t>
      </w:r>
    </w:p>
    <w:p w14:paraId="3EBFCD04" w14:textId="33BEEEDF"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Class Diagram</w:t>
      </w:r>
    </w:p>
    <w:p w14:paraId="2D0A105E" w14:textId="652BB20C"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Database Design</w:t>
      </w:r>
    </w:p>
    <w:p w14:paraId="77971DD3" w14:textId="7614F559"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Update</w:t>
      </w:r>
    </w:p>
    <w:p w14:paraId="03D5154D" w14:textId="3AC477CB"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Final Submission</w:t>
      </w:r>
    </w:p>
    <w:p w14:paraId="08132BD0" w14:textId="77777777" w:rsidR="00AC109E" w:rsidRDefault="00AC109E" w:rsidP="00AC109E">
      <w:pPr>
        <w:rPr>
          <w:b/>
          <w:bCs/>
          <w:sz w:val="24"/>
          <w:szCs w:val="24"/>
        </w:rPr>
      </w:pPr>
    </w:p>
    <w:tbl>
      <w:tblPr>
        <w:tblStyle w:val="TableGrid"/>
        <w:tblW w:w="0" w:type="auto"/>
        <w:tblLook w:val="04A0" w:firstRow="1" w:lastRow="0" w:firstColumn="1" w:lastColumn="0" w:noHBand="0" w:noVBand="1"/>
      </w:tblPr>
      <w:tblGrid>
        <w:gridCol w:w="2804"/>
        <w:gridCol w:w="2805"/>
        <w:gridCol w:w="2805"/>
      </w:tblGrid>
      <w:tr w:rsidR="005409AD" w14:paraId="541A61C1" w14:textId="77777777" w:rsidTr="005409AD">
        <w:trPr>
          <w:cnfStyle w:val="100000000000" w:firstRow="1" w:lastRow="0" w:firstColumn="0" w:lastColumn="0" w:oddVBand="0" w:evenVBand="0" w:oddHBand="0" w:evenHBand="0" w:firstRowFirstColumn="0" w:firstRowLastColumn="0" w:lastRowFirstColumn="0" w:lastRowLastColumn="0"/>
        </w:trPr>
        <w:tc>
          <w:tcPr>
            <w:tcW w:w="2804" w:type="dxa"/>
          </w:tcPr>
          <w:p w14:paraId="0AE70613" w14:textId="0CF64969" w:rsidR="005409AD" w:rsidRDefault="005409AD" w:rsidP="00AC109E">
            <w:pPr>
              <w:rPr>
                <w:b w:val="0"/>
                <w:bCs/>
                <w:sz w:val="24"/>
                <w:szCs w:val="24"/>
              </w:rPr>
            </w:pPr>
            <w:r>
              <w:rPr>
                <w:bCs/>
                <w:sz w:val="24"/>
                <w:szCs w:val="24"/>
              </w:rPr>
              <w:lastRenderedPageBreak/>
              <w:t>Activity</w:t>
            </w:r>
          </w:p>
        </w:tc>
        <w:tc>
          <w:tcPr>
            <w:tcW w:w="2805" w:type="dxa"/>
          </w:tcPr>
          <w:p w14:paraId="5BE0C16C" w14:textId="7F2D62F2" w:rsidR="005409AD" w:rsidRDefault="005409AD" w:rsidP="00AC109E">
            <w:pPr>
              <w:rPr>
                <w:b w:val="0"/>
                <w:bCs/>
                <w:sz w:val="24"/>
                <w:szCs w:val="24"/>
              </w:rPr>
            </w:pPr>
            <w:r>
              <w:rPr>
                <w:b w:val="0"/>
                <w:bCs/>
                <w:sz w:val="24"/>
                <w:szCs w:val="24"/>
              </w:rPr>
              <w:t>Duration</w:t>
            </w:r>
          </w:p>
        </w:tc>
        <w:tc>
          <w:tcPr>
            <w:tcW w:w="2805" w:type="dxa"/>
          </w:tcPr>
          <w:p w14:paraId="586920C1" w14:textId="0E467EF0" w:rsidR="005409AD" w:rsidRDefault="005409AD" w:rsidP="00AC109E">
            <w:pPr>
              <w:rPr>
                <w:b w:val="0"/>
                <w:bCs/>
                <w:sz w:val="24"/>
                <w:szCs w:val="24"/>
              </w:rPr>
            </w:pPr>
            <w:r>
              <w:rPr>
                <w:b w:val="0"/>
                <w:bCs/>
                <w:sz w:val="24"/>
                <w:szCs w:val="24"/>
              </w:rPr>
              <w:t>Dependency</w:t>
            </w:r>
          </w:p>
        </w:tc>
      </w:tr>
      <w:tr w:rsidR="005409AD" w14:paraId="0E379A3E" w14:textId="77777777" w:rsidTr="005409AD">
        <w:tc>
          <w:tcPr>
            <w:tcW w:w="2804" w:type="dxa"/>
          </w:tcPr>
          <w:p w14:paraId="13251A8F" w14:textId="41EAEC63" w:rsidR="005409AD" w:rsidRDefault="005409AD" w:rsidP="005409AD">
            <w:pPr>
              <w:jc w:val="center"/>
              <w:rPr>
                <w:b/>
                <w:bCs/>
                <w:sz w:val="24"/>
                <w:szCs w:val="24"/>
              </w:rPr>
            </w:pPr>
            <w:r>
              <w:rPr>
                <w:b/>
                <w:bCs/>
                <w:sz w:val="24"/>
                <w:szCs w:val="24"/>
              </w:rPr>
              <w:t>Task 1 : Develop Gant chart</w:t>
            </w:r>
          </w:p>
        </w:tc>
        <w:tc>
          <w:tcPr>
            <w:tcW w:w="2805" w:type="dxa"/>
          </w:tcPr>
          <w:p w14:paraId="11789394" w14:textId="64EA5EE5" w:rsidR="005409AD" w:rsidRDefault="005409AD" w:rsidP="005409AD">
            <w:pPr>
              <w:jc w:val="center"/>
              <w:rPr>
                <w:b/>
                <w:bCs/>
                <w:sz w:val="24"/>
                <w:szCs w:val="24"/>
              </w:rPr>
            </w:pPr>
            <w:r>
              <w:rPr>
                <w:b/>
                <w:bCs/>
                <w:sz w:val="24"/>
                <w:szCs w:val="24"/>
              </w:rPr>
              <w:t>1day</w:t>
            </w:r>
          </w:p>
        </w:tc>
        <w:tc>
          <w:tcPr>
            <w:tcW w:w="2805" w:type="dxa"/>
          </w:tcPr>
          <w:p w14:paraId="59C24E02" w14:textId="137C214E" w:rsidR="005409AD" w:rsidRDefault="005409AD" w:rsidP="005409AD">
            <w:pPr>
              <w:jc w:val="center"/>
              <w:rPr>
                <w:b/>
                <w:bCs/>
                <w:sz w:val="24"/>
                <w:szCs w:val="24"/>
              </w:rPr>
            </w:pPr>
            <w:r>
              <w:rPr>
                <w:b/>
                <w:bCs/>
                <w:sz w:val="24"/>
                <w:szCs w:val="24"/>
              </w:rPr>
              <w:t>-</w:t>
            </w:r>
          </w:p>
        </w:tc>
      </w:tr>
      <w:tr w:rsidR="005409AD" w14:paraId="422C7E33" w14:textId="77777777" w:rsidTr="005409AD">
        <w:tc>
          <w:tcPr>
            <w:tcW w:w="2804" w:type="dxa"/>
          </w:tcPr>
          <w:p w14:paraId="0624E523" w14:textId="4CC93BBA" w:rsidR="005409AD" w:rsidRDefault="005409AD" w:rsidP="005409AD">
            <w:pPr>
              <w:jc w:val="center"/>
              <w:rPr>
                <w:b/>
                <w:bCs/>
                <w:sz w:val="24"/>
                <w:szCs w:val="24"/>
              </w:rPr>
            </w:pPr>
            <w:r>
              <w:rPr>
                <w:b/>
                <w:bCs/>
                <w:sz w:val="24"/>
                <w:szCs w:val="24"/>
              </w:rPr>
              <w:t>Task 2: Develop Low-Fidelity Prototypes</w:t>
            </w:r>
          </w:p>
        </w:tc>
        <w:tc>
          <w:tcPr>
            <w:tcW w:w="2805" w:type="dxa"/>
          </w:tcPr>
          <w:p w14:paraId="5077346C" w14:textId="48A3601D" w:rsidR="005409AD" w:rsidRDefault="005409AD" w:rsidP="005409AD">
            <w:pPr>
              <w:jc w:val="center"/>
              <w:rPr>
                <w:b/>
                <w:bCs/>
                <w:sz w:val="24"/>
                <w:szCs w:val="24"/>
              </w:rPr>
            </w:pPr>
            <w:r>
              <w:rPr>
                <w:b/>
                <w:bCs/>
                <w:sz w:val="24"/>
                <w:szCs w:val="24"/>
              </w:rPr>
              <w:t>3 days</w:t>
            </w:r>
          </w:p>
        </w:tc>
        <w:tc>
          <w:tcPr>
            <w:tcW w:w="2805" w:type="dxa"/>
          </w:tcPr>
          <w:p w14:paraId="082302BB" w14:textId="5A3916E6" w:rsidR="005409AD" w:rsidRDefault="005409AD" w:rsidP="005409AD">
            <w:pPr>
              <w:jc w:val="center"/>
              <w:rPr>
                <w:b/>
                <w:bCs/>
                <w:sz w:val="24"/>
                <w:szCs w:val="24"/>
              </w:rPr>
            </w:pPr>
            <w:r>
              <w:rPr>
                <w:b/>
                <w:bCs/>
                <w:sz w:val="24"/>
                <w:szCs w:val="24"/>
              </w:rPr>
              <w:t>After Task 1</w:t>
            </w:r>
          </w:p>
        </w:tc>
      </w:tr>
      <w:tr w:rsidR="005409AD" w14:paraId="3D26EB8E" w14:textId="77777777" w:rsidTr="005409AD">
        <w:tc>
          <w:tcPr>
            <w:tcW w:w="2804" w:type="dxa"/>
          </w:tcPr>
          <w:p w14:paraId="3FF24232" w14:textId="4F4E41C2" w:rsidR="005409AD" w:rsidRDefault="005409AD" w:rsidP="005409AD">
            <w:pPr>
              <w:jc w:val="center"/>
              <w:rPr>
                <w:b/>
                <w:bCs/>
                <w:sz w:val="24"/>
                <w:szCs w:val="24"/>
              </w:rPr>
            </w:pPr>
            <w:r>
              <w:rPr>
                <w:b/>
                <w:bCs/>
                <w:sz w:val="24"/>
                <w:szCs w:val="24"/>
              </w:rPr>
              <w:t>Task 3: Develop Data Flow Diagrams (DADs)</w:t>
            </w:r>
          </w:p>
        </w:tc>
        <w:tc>
          <w:tcPr>
            <w:tcW w:w="2805" w:type="dxa"/>
          </w:tcPr>
          <w:p w14:paraId="4BE23F92" w14:textId="536D8B19" w:rsidR="005409AD" w:rsidRDefault="005409AD" w:rsidP="005409AD">
            <w:pPr>
              <w:jc w:val="center"/>
              <w:rPr>
                <w:b/>
                <w:bCs/>
                <w:sz w:val="24"/>
                <w:szCs w:val="24"/>
              </w:rPr>
            </w:pPr>
            <w:r>
              <w:rPr>
                <w:b/>
                <w:bCs/>
                <w:sz w:val="24"/>
                <w:szCs w:val="24"/>
              </w:rPr>
              <w:t>4 days</w:t>
            </w:r>
          </w:p>
        </w:tc>
        <w:tc>
          <w:tcPr>
            <w:tcW w:w="2805" w:type="dxa"/>
          </w:tcPr>
          <w:p w14:paraId="41ADA1D9" w14:textId="6595955D" w:rsidR="005409AD" w:rsidRDefault="005409AD" w:rsidP="005409AD">
            <w:pPr>
              <w:jc w:val="center"/>
              <w:rPr>
                <w:b/>
                <w:bCs/>
                <w:sz w:val="24"/>
                <w:szCs w:val="24"/>
              </w:rPr>
            </w:pPr>
            <w:r>
              <w:rPr>
                <w:b/>
                <w:bCs/>
                <w:sz w:val="24"/>
                <w:szCs w:val="24"/>
              </w:rPr>
              <w:t>After Task 2</w:t>
            </w:r>
          </w:p>
        </w:tc>
      </w:tr>
      <w:tr w:rsidR="005409AD" w14:paraId="18223459" w14:textId="77777777" w:rsidTr="005409AD">
        <w:tc>
          <w:tcPr>
            <w:tcW w:w="2804" w:type="dxa"/>
          </w:tcPr>
          <w:p w14:paraId="19278BBE" w14:textId="2A848587" w:rsidR="005409AD" w:rsidRDefault="005409AD" w:rsidP="005409AD">
            <w:pPr>
              <w:jc w:val="center"/>
              <w:rPr>
                <w:b/>
                <w:bCs/>
                <w:sz w:val="24"/>
                <w:szCs w:val="24"/>
              </w:rPr>
            </w:pPr>
            <w:r>
              <w:rPr>
                <w:b/>
                <w:bCs/>
                <w:sz w:val="24"/>
                <w:szCs w:val="24"/>
              </w:rPr>
              <w:t>Task 4: Develop Use Case Model</w:t>
            </w:r>
          </w:p>
        </w:tc>
        <w:tc>
          <w:tcPr>
            <w:tcW w:w="2805" w:type="dxa"/>
          </w:tcPr>
          <w:p w14:paraId="1D28B3BE" w14:textId="53B40BC9" w:rsidR="005409AD" w:rsidRDefault="005409AD" w:rsidP="005409AD">
            <w:pPr>
              <w:jc w:val="center"/>
              <w:rPr>
                <w:b/>
                <w:bCs/>
                <w:sz w:val="24"/>
                <w:szCs w:val="24"/>
              </w:rPr>
            </w:pPr>
            <w:r>
              <w:rPr>
                <w:b/>
                <w:bCs/>
                <w:sz w:val="24"/>
                <w:szCs w:val="24"/>
              </w:rPr>
              <w:t>4 days</w:t>
            </w:r>
          </w:p>
        </w:tc>
        <w:tc>
          <w:tcPr>
            <w:tcW w:w="2805" w:type="dxa"/>
          </w:tcPr>
          <w:p w14:paraId="3D8450F2" w14:textId="502DE2FA" w:rsidR="005409AD" w:rsidRDefault="005409AD" w:rsidP="005409AD">
            <w:pPr>
              <w:jc w:val="center"/>
              <w:rPr>
                <w:b/>
                <w:bCs/>
                <w:sz w:val="24"/>
                <w:szCs w:val="24"/>
              </w:rPr>
            </w:pPr>
            <w:r>
              <w:rPr>
                <w:b/>
                <w:bCs/>
                <w:sz w:val="24"/>
                <w:szCs w:val="24"/>
              </w:rPr>
              <w:t>After Task 3</w:t>
            </w:r>
          </w:p>
        </w:tc>
      </w:tr>
    </w:tbl>
    <w:p w14:paraId="398C065E" w14:textId="76BC493D" w:rsidR="00AC109E" w:rsidRDefault="00AC109E" w:rsidP="00AC109E">
      <w:pPr>
        <w:rPr>
          <w:b/>
          <w:bCs/>
          <w:sz w:val="24"/>
          <w:szCs w:val="24"/>
        </w:rPr>
      </w:pPr>
    </w:p>
    <w:p w14:paraId="5F15AC81" w14:textId="5E805CF4" w:rsidR="005409AD" w:rsidRPr="005409AD" w:rsidRDefault="005409AD" w:rsidP="005409AD">
      <w:pPr>
        <w:rPr>
          <w:b/>
          <w:bCs/>
        </w:rPr>
      </w:pPr>
      <w:r>
        <w:rPr>
          <w:b/>
          <w:bCs/>
          <w:noProof/>
        </w:rPr>
        <mc:AlternateContent>
          <mc:Choice Requires="wps">
            <w:drawing>
              <wp:anchor distT="0" distB="0" distL="114300" distR="114300" simplePos="0" relativeHeight="251691008" behindDoc="0" locked="0" layoutInCell="1" allowOverlap="1" wp14:anchorId="7D7AEC35" wp14:editId="618531DE">
                <wp:simplePos x="0" y="0"/>
                <wp:positionH relativeFrom="column">
                  <wp:posOffset>46705</wp:posOffset>
                </wp:positionH>
                <wp:positionV relativeFrom="paragraph">
                  <wp:posOffset>158285</wp:posOffset>
                </wp:positionV>
                <wp:extent cx="3283" cy="236398"/>
                <wp:effectExtent l="76200" t="0" r="73025" b="49530"/>
                <wp:wrapNone/>
                <wp:docPr id="272622630" name="Straight Arrow Connector 22"/>
                <wp:cNvGraphicFramePr/>
                <a:graphic xmlns:a="http://schemas.openxmlformats.org/drawingml/2006/main">
                  <a:graphicData uri="http://schemas.microsoft.com/office/word/2010/wordprocessingShape">
                    <wps:wsp>
                      <wps:cNvCnPr/>
                      <wps:spPr>
                        <a:xfrm>
                          <a:off x="0" y="0"/>
                          <a:ext cx="3283" cy="2363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B1951B0" id="_x0000_t32" coordsize="21600,21600" o:spt="32" o:oned="t" path="m,l21600,21600e" filled="f">
                <v:path arrowok="t" fillok="f" o:connecttype="none"/>
                <o:lock v:ext="edit" shapetype="t"/>
              </v:shapetype>
              <v:shape id="Straight Arrow Connector 22" o:spid="_x0000_s1026" type="#_x0000_t32" style="position:absolute;left:0;text-align:left;margin-left:3.7pt;margin-top:12.45pt;width:.25pt;height:18.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" strokecolor="black [3040]">
                <v:stroke endarrow="block"/>
              </v:shape>
            </w:pict>
          </mc:Fallback>
        </mc:AlternateContent>
      </w:r>
      <w:r w:rsidRPr="005409AD">
        <w:rPr>
          <w:b/>
          <w:bCs/>
        </w:rPr>
        <w:t>Start</w:t>
      </w:r>
    </w:p>
    <w:p w14:paraId="1EC12E6D" w14:textId="77777777" w:rsidR="005409AD" w:rsidRDefault="005409AD" w:rsidP="005409AD">
      <w:pPr>
        <w:rPr>
          <w:b/>
          <w:bCs/>
        </w:rPr>
      </w:pPr>
    </w:p>
    <w:p w14:paraId="1D2E60E6" w14:textId="7BD7BED7" w:rsidR="005409AD" w:rsidRPr="005409AD" w:rsidRDefault="005409AD" w:rsidP="005409AD">
      <w:pPr>
        <w:rPr>
          <w:b/>
          <w:bCs/>
        </w:rPr>
      </w:pPr>
      <w:r w:rsidRPr="005409AD">
        <w:rPr>
          <w:b/>
          <w:bCs/>
        </w:rPr>
        <w:t>Task 1: Gantt Chart (1 day)</w:t>
      </w:r>
    </w:p>
    <w:p w14:paraId="72B5C6EC" w14:textId="1A3C2FA1" w:rsidR="005409AD" w:rsidRPr="005409AD" w:rsidRDefault="005409AD" w:rsidP="005409AD">
      <w:pPr>
        <w:rPr>
          <w:b/>
          <w:bCs/>
        </w:rPr>
      </w:pPr>
      <w:r>
        <w:rPr>
          <w:b/>
          <w:bCs/>
          <w:noProof/>
        </w:rPr>
        <w:drawing>
          <wp:inline distT="0" distB="0" distL="0" distR="0" wp14:anchorId="450B9BD4" wp14:editId="5B139B5D">
            <wp:extent cx="158750" cy="323215"/>
            <wp:effectExtent l="0" t="0" r="0" b="0"/>
            <wp:docPr id="7793058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6795C48B" w14:textId="19F54DC9" w:rsidR="005409AD" w:rsidRPr="005409AD" w:rsidRDefault="005409AD" w:rsidP="005409AD">
      <w:pPr>
        <w:rPr>
          <w:b/>
          <w:bCs/>
        </w:rPr>
      </w:pPr>
      <w:r w:rsidRPr="005409AD">
        <w:rPr>
          <w:b/>
          <w:bCs/>
        </w:rPr>
        <w:t>Task 2: Low-Fidelity Prototype (3 days)</w:t>
      </w:r>
    </w:p>
    <w:p w14:paraId="551EDDD8" w14:textId="1FB15434" w:rsidR="005409AD" w:rsidRPr="005409AD" w:rsidRDefault="005409AD" w:rsidP="005409AD">
      <w:pPr>
        <w:rPr>
          <w:b/>
          <w:bCs/>
        </w:rPr>
      </w:pPr>
      <w:r>
        <w:rPr>
          <w:b/>
          <w:bCs/>
          <w:noProof/>
        </w:rPr>
        <w:drawing>
          <wp:inline distT="0" distB="0" distL="0" distR="0" wp14:anchorId="0F4D7F25" wp14:editId="5027BE03">
            <wp:extent cx="158750" cy="323215"/>
            <wp:effectExtent l="0" t="0" r="0" b="0"/>
            <wp:docPr id="1889726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2FC6AB53" w14:textId="2721C211" w:rsidR="005409AD" w:rsidRPr="005409AD" w:rsidRDefault="005409AD" w:rsidP="005409AD">
      <w:pPr>
        <w:rPr>
          <w:b/>
          <w:bCs/>
        </w:rPr>
      </w:pPr>
      <w:r w:rsidRPr="005409AD">
        <w:rPr>
          <w:b/>
          <w:bCs/>
        </w:rPr>
        <w:t>Task 3: Data Flow Diagrams (4 days)</w:t>
      </w:r>
    </w:p>
    <w:p w14:paraId="4DC8DFD7" w14:textId="2FD251AB" w:rsidR="005409AD" w:rsidRPr="005409AD" w:rsidRDefault="005409AD" w:rsidP="005409AD">
      <w:pPr>
        <w:rPr>
          <w:b/>
          <w:bCs/>
        </w:rPr>
      </w:pPr>
      <w:r>
        <w:rPr>
          <w:b/>
          <w:bCs/>
          <w:noProof/>
        </w:rPr>
        <w:drawing>
          <wp:inline distT="0" distB="0" distL="0" distR="0" wp14:anchorId="1346CEF2" wp14:editId="46651B3A">
            <wp:extent cx="158750" cy="323215"/>
            <wp:effectExtent l="0" t="0" r="0" b="0"/>
            <wp:docPr id="8948718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313FAD47" w14:textId="77777777" w:rsidR="005409AD" w:rsidRDefault="005409AD" w:rsidP="005409AD">
      <w:pPr>
        <w:rPr>
          <w:b/>
          <w:bCs/>
        </w:rPr>
      </w:pPr>
      <w:r w:rsidRPr="005409AD">
        <w:rPr>
          <w:b/>
          <w:bCs/>
        </w:rPr>
        <w:t>Task 4: Use Case Model (4 days)</w:t>
      </w:r>
    </w:p>
    <w:p w14:paraId="37A6F5FA" w14:textId="13D3563B" w:rsidR="005409AD" w:rsidRPr="005409AD" w:rsidRDefault="005409AD" w:rsidP="005409AD">
      <w:pPr>
        <w:rPr>
          <w:b/>
          <w:bCs/>
        </w:rPr>
      </w:pPr>
      <w:r>
        <w:rPr>
          <w:b/>
          <w:bCs/>
          <w:noProof/>
        </w:rPr>
        <w:drawing>
          <wp:inline distT="0" distB="0" distL="0" distR="0" wp14:anchorId="5557A2C4" wp14:editId="02C3279D">
            <wp:extent cx="158750" cy="323215"/>
            <wp:effectExtent l="0" t="0" r="0" b="0"/>
            <wp:docPr id="11176902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11F7B00B" w14:textId="16255522" w:rsidR="005409AD" w:rsidRDefault="005409AD" w:rsidP="005409AD">
      <w:pPr>
        <w:rPr>
          <w:b/>
          <w:bCs/>
        </w:rPr>
      </w:pPr>
      <w:r w:rsidRPr="005409AD">
        <w:rPr>
          <w:b/>
          <w:bCs/>
        </w:rPr>
        <w:t>End</w:t>
      </w:r>
    </w:p>
    <w:p w14:paraId="1C49FBEF" w14:textId="77777777" w:rsidR="00604C50" w:rsidRPr="00604C50" w:rsidRDefault="00604C50" w:rsidP="00604C50">
      <w:pPr>
        <w:rPr>
          <w:b/>
          <w:bCs/>
        </w:rPr>
      </w:pPr>
      <w:r w:rsidRPr="00604C50">
        <w:rPr>
          <w:b/>
          <w:bCs/>
        </w:rPr>
        <w:lastRenderedPageBreak/>
        <w:t>The whole team worked on the first four tasks (Gantt Chart, Low-Fidelity Prototype, DFDs and Use Case Model) with each member working on separate parts of the project and with different experiences:</w:t>
      </w:r>
    </w:p>
    <w:p w14:paraId="5D52B59F" w14:textId="77777777" w:rsidR="00604C50" w:rsidRPr="00604C50" w:rsidRDefault="00604C50" w:rsidP="00604C50">
      <w:pPr>
        <w:rPr>
          <w:b/>
          <w:bCs/>
        </w:rPr>
      </w:pPr>
      <w:r w:rsidRPr="00604C50">
        <w:rPr>
          <w:b/>
          <w:bCs/>
        </w:rPr>
        <w:t>Shatha:</w:t>
      </w:r>
    </w:p>
    <w:p w14:paraId="490E7EA3" w14:textId="411B2946" w:rsidR="00604C50" w:rsidRPr="00604C50" w:rsidRDefault="00604C50" w:rsidP="00604C50">
      <w:pPr>
        <w:rPr>
          <w:b/>
          <w:bCs/>
        </w:rPr>
      </w:pPr>
      <w:r w:rsidRPr="00604C50">
        <w:rPr>
          <w:b/>
          <w:bCs/>
        </w:rPr>
        <w:t>Shatha was tasked with designing the project timeline, which included creating Gantt Chart as well as sequencing and dependency Ing tasks. She also assisted in nailing down system requirements, which allowed the team to keep a demonstrable timeline and workflow for the project.</w:t>
      </w:r>
    </w:p>
    <w:p w14:paraId="4C1CFFF1" w14:textId="77777777" w:rsidR="00604C50" w:rsidRPr="00604C50" w:rsidRDefault="00604C50" w:rsidP="00604C50">
      <w:pPr>
        <w:rPr>
          <w:b/>
          <w:bCs/>
        </w:rPr>
      </w:pPr>
      <w:r w:rsidRPr="00604C50">
        <w:rPr>
          <w:b/>
          <w:bCs/>
        </w:rPr>
        <w:t>Bushra:</w:t>
      </w:r>
    </w:p>
    <w:p w14:paraId="0F939A65" w14:textId="08A1B133" w:rsidR="00604C50" w:rsidRPr="00604C50" w:rsidRDefault="00604C50" w:rsidP="00604C50">
      <w:pPr>
        <w:rPr>
          <w:b/>
          <w:bCs/>
        </w:rPr>
      </w:pPr>
      <w:r w:rsidRPr="00604C50">
        <w:rPr>
          <w:b/>
          <w:bCs/>
        </w:rPr>
        <w:t>Bushra wrote the Data Flow Diagrams (Context Diagram, Level-0 DFD and Level-1 DFDs). She has made sure that only the right number of processes and data movement have been represented</w:t>
      </w:r>
      <w:r w:rsidRPr="00604C50">
        <w:rPr>
          <w:rFonts w:ascii="Times New Roman" w:eastAsia="Times New Roman" w:hAnsi="Times New Roman" w:cs="Times New Roman"/>
          <w:color w:val="auto"/>
          <w:sz w:val="24"/>
          <w:szCs w:val="24"/>
          <w:lang w:eastAsia="en-US"/>
        </w:rPr>
        <w:t xml:space="preserve"> </w:t>
      </w:r>
      <w:r w:rsidRPr="00604C50">
        <w:rPr>
          <w:b/>
          <w:bCs/>
        </w:rPr>
        <w:t>and consistently throughout the analysis.</w:t>
      </w:r>
    </w:p>
    <w:p w14:paraId="2CA04643" w14:textId="77777777" w:rsidR="005409AD" w:rsidRPr="005409AD" w:rsidRDefault="005409AD" w:rsidP="005409AD">
      <w:pPr>
        <w:rPr>
          <w:b/>
          <w:bCs/>
        </w:rPr>
      </w:pPr>
      <w:r w:rsidRPr="005409AD">
        <w:rPr>
          <w:b/>
          <w:bCs/>
        </w:rPr>
        <w:t>Gala:</w:t>
      </w:r>
    </w:p>
    <w:p w14:paraId="212370B9" w14:textId="77777777" w:rsidR="00604C50" w:rsidRPr="00604C50" w:rsidRDefault="00604C50" w:rsidP="00604C50">
      <w:r w:rsidRPr="00604C50">
        <w:t>Gala used Figma to create the low-fi prototypes, It was one of her first interface design experiences and through multiple iterations she refined the screen layouts, with simplicity and easy-to-use design as priorities.</w:t>
      </w:r>
    </w:p>
    <w:p w14:paraId="3E101774" w14:textId="77777777" w:rsidR="005409AD" w:rsidRPr="005409AD" w:rsidRDefault="005409AD" w:rsidP="005409AD">
      <w:pPr>
        <w:rPr>
          <w:b/>
          <w:bCs/>
        </w:rPr>
      </w:pPr>
      <w:r w:rsidRPr="005409AD">
        <w:rPr>
          <w:b/>
          <w:bCs/>
        </w:rPr>
        <w:t>Maha:</w:t>
      </w:r>
    </w:p>
    <w:p w14:paraId="24EBFE1B" w14:textId="77777777" w:rsidR="00604C50" w:rsidRPr="00604C50" w:rsidRDefault="00604C50" w:rsidP="00604C50">
      <w:r w:rsidRPr="00604C50">
        <w:t>Maha followed through and worked in creating the Use Case Model identifying system actors, creating the Use Case Diagram and documenting detailed use cases. This also allowed her to understand the use of UML in describing user interaction with the system along with converting system requirements into functional models.</w:t>
      </w:r>
    </w:p>
    <w:p w14:paraId="59CABF70" w14:textId="77777777" w:rsidR="005409AD" w:rsidRPr="005409AD" w:rsidRDefault="005409AD" w:rsidP="005409AD">
      <w:pPr>
        <w:rPr>
          <w:b/>
          <w:bCs/>
        </w:rPr>
      </w:pPr>
      <w:r w:rsidRPr="005409AD">
        <w:rPr>
          <w:b/>
          <w:bCs/>
        </w:rPr>
        <w:t>Hessa:</w:t>
      </w:r>
    </w:p>
    <w:p w14:paraId="2A90E474" w14:textId="04B07ACE" w:rsidR="00604C50" w:rsidRPr="00604C50" w:rsidRDefault="00604C50" w:rsidP="00604C50">
      <w:r w:rsidRPr="00604C50">
        <w:t>Hessa went through the analysis models and made sure that there was consistency between the prototypes, DFDs,</w:t>
      </w:r>
      <w:r w:rsidRPr="00604C50">
        <w:rPr>
          <w:rFonts w:ascii="Times New Roman" w:eastAsia="Times New Roman" w:hAnsi="Times New Roman" w:cs="Times New Roman"/>
          <w:color w:val="auto"/>
          <w:sz w:val="24"/>
          <w:szCs w:val="24"/>
          <w:lang w:eastAsia="en-US"/>
        </w:rPr>
        <w:t xml:space="preserve"> </w:t>
      </w:r>
      <w:r w:rsidRPr="00604C50">
        <w:t>and Use Cases. During team discussions, she would also volunteer some thoughts and assist in terms of diagrams &amp; documentation refining to achieve more quality product</w:t>
      </w:r>
    </w:p>
    <w:p w14:paraId="5609E1CE" w14:textId="1398F4A2" w:rsidR="00604C50" w:rsidRPr="00604C50" w:rsidRDefault="00604C50" w:rsidP="00604C50"/>
    <w:p w14:paraId="16760979" w14:textId="3ADA8866" w:rsidR="00BF2D42" w:rsidRDefault="00BF2D42" w:rsidP="00BF2D42">
      <w:pPr>
        <w:pStyle w:val="Heading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Heading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ListParagraph"/>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ListParagraph"/>
        <w:numPr>
          <w:ilvl w:val="0"/>
          <w:numId w:val="12"/>
        </w:numPr>
        <w:rPr>
          <w:sz w:val="24"/>
          <w:szCs w:val="24"/>
        </w:rPr>
      </w:pPr>
      <w:r w:rsidRPr="00983565">
        <w:rPr>
          <w:sz w:val="24"/>
          <w:szCs w:val="24"/>
        </w:rPr>
        <w:t>Level-0 DFD</w:t>
      </w:r>
    </w:p>
    <w:p w14:paraId="3F48509E" w14:textId="3214D1EA" w:rsidR="00BF2D42" w:rsidRDefault="00E47B63" w:rsidP="00983565">
      <w:pPr>
        <w:pStyle w:val="ListParagraph"/>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Heading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ListParagraph"/>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ListParagraph"/>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ListParagraph"/>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Heading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Heading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Heading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B8CF" w14:textId="77777777" w:rsidR="00A031A2" w:rsidRDefault="00A031A2">
      <w:pPr>
        <w:spacing w:after="0" w:line="240" w:lineRule="auto"/>
      </w:pPr>
      <w:r>
        <w:separator/>
      </w:r>
    </w:p>
    <w:p w14:paraId="5B4DDA67" w14:textId="77777777" w:rsidR="00A031A2" w:rsidRDefault="00A031A2"/>
    <w:p w14:paraId="54C08F56" w14:textId="77777777" w:rsidR="00A031A2" w:rsidRDefault="00A031A2"/>
  </w:endnote>
  <w:endnote w:type="continuationSeparator" w:id="0">
    <w:p w14:paraId="2DE9E865" w14:textId="77777777" w:rsidR="00A031A2" w:rsidRDefault="00A031A2">
      <w:pPr>
        <w:spacing w:after="0" w:line="240" w:lineRule="auto"/>
      </w:pPr>
      <w:r>
        <w:continuationSeparator/>
      </w:r>
    </w:p>
    <w:p w14:paraId="01852A4F" w14:textId="77777777" w:rsidR="00A031A2" w:rsidRDefault="00A031A2"/>
    <w:p w14:paraId="6CB4D457" w14:textId="77777777" w:rsidR="00A031A2" w:rsidRDefault="00A031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D6C89" w14:textId="77777777" w:rsidR="00A031A2" w:rsidRDefault="00A031A2">
      <w:pPr>
        <w:spacing w:after="0" w:line="240" w:lineRule="auto"/>
      </w:pPr>
      <w:r>
        <w:separator/>
      </w:r>
    </w:p>
    <w:p w14:paraId="2C998C0A" w14:textId="77777777" w:rsidR="00A031A2" w:rsidRDefault="00A031A2"/>
    <w:p w14:paraId="199E29B6" w14:textId="77777777" w:rsidR="00A031A2" w:rsidRDefault="00A031A2"/>
  </w:footnote>
  <w:footnote w:type="continuationSeparator" w:id="0">
    <w:p w14:paraId="619EED0B" w14:textId="77777777" w:rsidR="00A031A2" w:rsidRDefault="00A031A2">
      <w:pPr>
        <w:spacing w:after="0" w:line="240" w:lineRule="auto"/>
      </w:pPr>
      <w:r>
        <w:continuationSeparator/>
      </w:r>
    </w:p>
    <w:p w14:paraId="28F89F21" w14:textId="77777777" w:rsidR="00A031A2" w:rsidRDefault="00A031A2"/>
    <w:p w14:paraId="64FD908C" w14:textId="77777777" w:rsidR="00A031A2" w:rsidRDefault="00A031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13F6E675"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292934">
            <w:rPr>
              <w:noProof/>
            </w:rPr>
            <w:instrText>Task 7</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292934">
            <w:rPr>
              <w:noProof/>
            </w:rPr>
            <w:instrText>Task 7</w:instrText>
          </w:r>
          <w:r w:rsidR="00982EEA">
            <w:rPr>
              <w:noProof/>
            </w:rPr>
            <w:fldChar w:fldCharType="end"/>
          </w:r>
          <w:r>
            <w:instrText xml:space="preserve"> </w:instrText>
          </w:r>
          <w:r>
            <w:fldChar w:fldCharType="separate"/>
          </w:r>
          <w:r w:rsidR="00292934">
            <w:rPr>
              <w:noProof/>
            </w:rPr>
            <w:t xml:space="preserve">Task 7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7417A"/>
    <w:multiLevelType w:val="hybridMultilevel"/>
    <w:tmpl w:val="8F1CB5D8"/>
    <w:lvl w:ilvl="0" w:tplc="184C5BE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21FC6"/>
    <w:multiLevelType w:val="hybridMultilevel"/>
    <w:tmpl w:val="645A3530"/>
    <w:lvl w:ilvl="0" w:tplc="1FFA0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2"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1"/>
  </w:num>
  <w:num w:numId="7" w16cid:durableId="1541865961">
    <w:abstractNumId w:val="12"/>
  </w:num>
  <w:num w:numId="8" w16cid:durableId="1130123299">
    <w:abstractNumId w:val="8"/>
  </w:num>
  <w:num w:numId="9" w16cid:durableId="1020735855">
    <w:abstractNumId w:val="5"/>
  </w:num>
  <w:num w:numId="10" w16cid:durableId="704987253">
    <w:abstractNumId w:val="9"/>
  </w:num>
  <w:num w:numId="11" w16cid:durableId="718165009">
    <w:abstractNumId w:val="3"/>
  </w:num>
  <w:num w:numId="12" w16cid:durableId="1010454176">
    <w:abstractNumId w:val="1"/>
  </w:num>
  <w:num w:numId="13" w16cid:durableId="1929000426">
    <w:abstractNumId w:val="15"/>
  </w:num>
  <w:num w:numId="14" w16cid:durableId="1983654359">
    <w:abstractNumId w:val="4"/>
  </w:num>
  <w:num w:numId="15" w16cid:durableId="1377894548">
    <w:abstractNumId w:val="14"/>
  </w:num>
  <w:num w:numId="16" w16cid:durableId="780683629">
    <w:abstractNumId w:val="2"/>
  </w:num>
  <w:num w:numId="17" w16cid:durableId="1215771571">
    <w:abstractNumId w:val="16"/>
  </w:num>
  <w:num w:numId="18" w16cid:durableId="71204324">
    <w:abstractNumId w:val="18"/>
  </w:num>
  <w:num w:numId="19" w16cid:durableId="684866198">
    <w:abstractNumId w:val="13"/>
  </w:num>
  <w:num w:numId="20" w16cid:durableId="1964653278">
    <w:abstractNumId w:val="17"/>
  </w:num>
  <w:num w:numId="21" w16cid:durableId="1308583101">
    <w:abstractNumId w:val="19"/>
  </w:num>
  <w:num w:numId="22" w16cid:durableId="453183091">
    <w:abstractNumId w:val="6"/>
  </w:num>
  <w:num w:numId="23" w16cid:durableId="383917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43480"/>
    <w:rsid w:val="00251D1B"/>
    <w:rsid w:val="00260147"/>
    <w:rsid w:val="0027269F"/>
    <w:rsid w:val="002901E9"/>
    <w:rsid w:val="00292934"/>
    <w:rsid w:val="002B7A24"/>
    <w:rsid w:val="002C3525"/>
    <w:rsid w:val="002E4869"/>
    <w:rsid w:val="002F5673"/>
    <w:rsid w:val="00307B43"/>
    <w:rsid w:val="003146CB"/>
    <w:rsid w:val="00341020"/>
    <w:rsid w:val="003453DB"/>
    <w:rsid w:val="00353412"/>
    <w:rsid w:val="003562F8"/>
    <w:rsid w:val="0036132F"/>
    <w:rsid w:val="003622D8"/>
    <w:rsid w:val="00376478"/>
    <w:rsid w:val="003A7184"/>
    <w:rsid w:val="003C3E78"/>
    <w:rsid w:val="003C4083"/>
    <w:rsid w:val="003C75BF"/>
    <w:rsid w:val="003D743B"/>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27B2F"/>
    <w:rsid w:val="005322C6"/>
    <w:rsid w:val="005409AD"/>
    <w:rsid w:val="00542A84"/>
    <w:rsid w:val="005725A2"/>
    <w:rsid w:val="00575F4A"/>
    <w:rsid w:val="0058689F"/>
    <w:rsid w:val="005B301B"/>
    <w:rsid w:val="005C3A69"/>
    <w:rsid w:val="005E1DBF"/>
    <w:rsid w:val="00604C50"/>
    <w:rsid w:val="0061766B"/>
    <w:rsid w:val="00624295"/>
    <w:rsid w:val="006301F4"/>
    <w:rsid w:val="00633DB3"/>
    <w:rsid w:val="006347FA"/>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39A8"/>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3D59"/>
    <w:rsid w:val="00856DB7"/>
    <w:rsid w:val="00871BBE"/>
    <w:rsid w:val="00875437"/>
    <w:rsid w:val="00886CC4"/>
    <w:rsid w:val="008B1960"/>
    <w:rsid w:val="008D30D5"/>
    <w:rsid w:val="008D6493"/>
    <w:rsid w:val="008E5CE3"/>
    <w:rsid w:val="008F1BD3"/>
    <w:rsid w:val="008F4F46"/>
    <w:rsid w:val="009028DF"/>
    <w:rsid w:val="00923D84"/>
    <w:rsid w:val="00937F04"/>
    <w:rsid w:val="009412BA"/>
    <w:rsid w:val="009565C2"/>
    <w:rsid w:val="00961239"/>
    <w:rsid w:val="00966585"/>
    <w:rsid w:val="009748D9"/>
    <w:rsid w:val="00975C59"/>
    <w:rsid w:val="00977287"/>
    <w:rsid w:val="00982A90"/>
    <w:rsid w:val="00982EEA"/>
    <w:rsid w:val="00983565"/>
    <w:rsid w:val="00986F59"/>
    <w:rsid w:val="009A71AB"/>
    <w:rsid w:val="009B0716"/>
    <w:rsid w:val="009D7CF0"/>
    <w:rsid w:val="009F0248"/>
    <w:rsid w:val="009F0B17"/>
    <w:rsid w:val="00A02E4B"/>
    <w:rsid w:val="00A031A2"/>
    <w:rsid w:val="00A24678"/>
    <w:rsid w:val="00A424A0"/>
    <w:rsid w:val="00A53E9B"/>
    <w:rsid w:val="00A60489"/>
    <w:rsid w:val="00A70FE0"/>
    <w:rsid w:val="00A7682B"/>
    <w:rsid w:val="00A779D4"/>
    <w:rsid w:val="00AA03C6"/>
    <w:rsid w:val="00AB1146"/>
    <w:rsid w:val="00AB18E2"/>
    <w:rsid w:val="00AC109E"/>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51888"/>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E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604C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2901E9"/>
    <w:rsid w:val="00324ACF"/>
    <w:rsid w:val="00335F4A"/>
    <w:rsid w:val="00351A43"/>
    <w:rsid w:val="003622D8"/>
    <w:rsid w:val="00432929"/>
    <w:rsid w:val="004A7EE6"/>
    <w:rsid w:val="005178B3"/>
    <w:rsid w:val="005443A0"/>
    <w:rsid w:val="005B3616"/>
    <w:rsid w:val="005E024E"/>
    <w:rsid w:val="006400C0"/>
    <w:rsid w:val="00660EF5"/>
    <w:rsid w:val="0067264F"/>
    <w:rsid w:val="00695677"/>
    <w:rsid w:val="0073624A"/>
    <w:rsid w:val="007D1216"/>
    <w:rsid w:val="00853D59"/>
    <w:rsid w:val="008A4AE7"/>
    <w:rsid w:val="00902777"/>
    <w:rsid w:val="009748D9"/>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DE5E3B"/>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16</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shatha Baqais</cp:lastModifiedBy>
  <cp:revision>2</cp:revision>
  <cp:lastPrinted>2022-02-16T16:04:00Z</cp:lastPrinted>
  <dcterms:created xsi:type="dcterms:W3CDTF">2026-07-29T02:26:00Z</dcterms:created>
  <dcterms:modified xsi:type="dcterms:W3CDTF">2026-07-29T02:26:00Z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