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7CC9AF91" w14:textId="77777777" w:rsidR="00496101" w:rsidRDefault="006C507D" w:rsidP="006C507D">
                                      <w:pPr>
                                        <w:pStyle w:val="Footer"/>
                                        <w:rPr>
                                          <w:b/>
                                          <w:bCs/>
                                          <w:sz w:val="28"/>
                                          <w:szCs w:val="28"/>
                                        </w:rPr>
                                      </w:pPr>
                                      <w:r w:rsidRPr="006C507D">
                                        <w:rPr>
                                          <w:b/>
                                          <w:bCs/>
                                          <w:sz w:val="28"/>
                                          <w:szCs w:val="28"/>
                                        </w:rPr>
                                        <w:t>ID:</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7CC9AF91" w14:textId="77777777" w:rsidR="00496101" w:rsidRDefault="006C507D" w:rsidP="006C507D">
                                <w:pPr>
                                  <w:pStyle w:val="Footer"/>
                                  <w:rPr>
                                    <w:b/>
                                    <w:bCs/>
                                    <w:sz w:val="28"/>
                                    <w:szCs w:val="28"/>
                                  </w:rPr>
                                </w:pPr>
                                <w:r w:rsidRPr="006C507D">
                                  <w:rPr>
                                    <w:b/>
                                    <w:bCs/>
                                    <w:sz w:val="28"/>
                                    <w:szCs w:val="28"/>
                                  </w:rPr>
                                  <w:t>ID:</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Heading1"/>
      </w:pPr>
      <w:r w:rsidRPr="00D66CB0">
        <w:lastRenderedPageBreak/>
        <w:t>Project submission guidelines and instructions</w:t>
      </w:r>
    </w:p>
    <w:p w14:paraId="79C77D0D" w14:textId="77777777"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77777777"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ListParagraph"/>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900"/>
        <w:gridCol w:w="4950"/>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Heading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Heading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r w:rsidRPr="00983565">
        <w:rPr>
          <w:sz w:val="24"/>
          <w:szCs w:val="24"/>
        </w:rPr>
        <w:t>Level-0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Heading1"/>
      </w:pPr>
      <w:r>
        <w:lastRenderedPageBreak/>
        <w:t xml:space="preserve">Task </w:t>
      </w:r>
      <w:r>
        <w:t>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Heading1"/>
      </w:pPr>
      <w:r>
        <w:lastRenderedPageBreak/>
        <w:t xml:space="preserve">Task </w:t>
      </w:r>
      <w:r>
        <w:t>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Heading1"/>
      </w:pPr>
      <w:r>
        <w:lastRenderedPageBreak/>
        <w:t xml:space="preserve">Task </w:t>
      </w:r>
      <w:r>
        <w:t>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Heading1"/>
      </w:pPr>
      <w:r>
        <w:lastRenderedPageBreak/>
        <w:t xml:space="preserve">Task </w:t>
      </w:r>
      <w:r>
        <w:t>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A4BCD" w14:textId="77777777" w:rsidR="002C3525" w:rsidRDefault="002C3525">
      <w:pPr>
        <w:spacing w:after="0" w:line="240" w:lineRule="auto"/>
      </w:pPr>
      <w:r>
        <w:separator/>
      </w:r>
    </w:p>
    <w:p w14:paraId="5B6ADF9F" w14:textId="77777777" w:rsidR="002C3525" w:rsidRDefault="002C3525"/>
    <w:p w14:paraId="2E11C32F" w14:textId="77777777" w:rsidR="002C3525" w:rsidRDefault="002C3525"/>
  </w:endnote>
  <w:endnote w:type="continuationSeparator" w:id="0">
    <w:p w14:paraId="2A367CAD" w14:textId="77777777" w:rsidR="002C3525" w:rsidRDefault="002C3525">
      <w:pPr>
        <w:spacing w:after="0" w:line="240" w:lineRule="auto"/>
      </w:pPr>
      <w:r>
        <w:continuationSeparator/>
      </w:r>
    </w:p>
    <w:p w14:paraId="0759B0F9" w14:textId="77777777" w:rsidR="002C3525" w:rsidRDefault="002C3525"/>
    <w:p w14:paraId="16E6F5CF" w14:textId="77777777" w:rsidR="002C3525" w:rsidRDefault="002C35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panose1 w:val="01000000000000000000"/>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9580" w14:textId="77777777" w:rsidR="002C3525" w:rsidRDefault="002C3525">
      <w:pPr>
        <w:spacing w:after="0" w:line="240" w:lineRule="auto"/>
      </w:pPr>
      <w:r>
        <w:separator/>
      </w:r>
    </w:p>
    <w:p w14:paraId="5112FD21" w14:textId="77777777" w:rsidR="002C3525" w:rsidRDefault="002C3525"/>
    <w:p w14:paraId="6085CC94" w14:textId="77777777" w:rsidR="002C3525" w:rsidRDefault="002C3525"/>
  </w:footnote>
  <w:footnote w:type="continuationSeparator" w:id="0">
    <w:p w14:paraId="70AD2AAA" w14:textId="77777777" w:rsidR="002C3525" w:rsidRDefault="002C3525">
      <w:pPr>
        <w:spacing w:after="0" w:line="240" w:lineRule="auto"/>
      </w:pPr>
      <w:r>
        <w:continuationSeparator/>
      </w:r>
    </w:p>
    <w:p w14:paraId="3E4AB405" w14:textId="77777777" w:rsidR="002C3525" w:rsidRDefault="002C3525"/>
    <w:p w14:paraId="52E8EBD2" w14:textId="77777777" w:rsidR="002C3525" w:rsidRDefault="002C35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AFE7C5D"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0927A4">
            <w:rPr>
              <w:noProof/>
            </w:rPr>
            <w:fldChar w:fldCharType="separate"/>
          </w:r>
          <w:r w:rsidR="00E32FFA">
            <w:rPr>
              <w:noProof/>
            </w:rPr>
            <w:instrText>Project Rubric</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0927A4">
            <w:rPr>
              <w:noProof/>
            </w:rPr>
            <w:fldChar w:fldCharType="separate"/>
          </w:r>
          <w:r w:rsidR="00E32FFA">
            <w:rPr>
              <w:noProof/>
            </w:rPr>
            <w:instrText>Project Rubric</w:instrText>
          </w:r>
          <w:r w:rsidR="00982EEA">
            <w:rPr>
              <w:noProof/>
            </w:rPr>
            <w:fldChar w:fldCharType="end"/>
          </w:r>
          <w:r>
            <w:instrText xml:space="preserve"> </w:instrText>
          </w:r>
          <w:r>
            <w:fldChar w:fldCharType="separate"/>
          </w:r>
          <w:r w:rsidR="00E32FFA">
            <w:rPr>
              <w:noProof/>
            </w:rPr>
            <w:t xml:space="preserve">Project Rubric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panose1 w:val="01000000000000000000"/>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432929"/>
    <w:rsid w:val="004A7EE6"/>
    <w:rsid w:val="005178B3"/>
    <w:rsid w:val="005443A0"/>
    <w:rsid w:val="005E024E"/>
    <w:rsid w:val="006400C0"/>
    <w:rsid w:val="00660EF5"/>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1491</TotalTime>
  <Pages>14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علي صالح محمد العماري</cp:lastModifiedBy>
  <cp:revision>81</cp:revision>
  <cp:lastPrinted>2022-02-16T16:04:00Z</cp:lastPrinted>
  <dcterms:created xsi:type="dcterms:W3CDTF">2026-03-02T19:46:00Z</dcterms:created>
  <dcterms:modified xsi:type="dcterms:W3CDTF">2026-07-09T12:31:00Z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