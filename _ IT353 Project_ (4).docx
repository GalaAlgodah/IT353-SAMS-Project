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676FE5CE" w:rsidR="00675688" w:rsidRDefault="009B0716">
      <w:r>
        <w:rPr>
          <w:b/>
          <w:bCs/>
          <w:noProof/>
        </w:rPr>
        <mc:AlternateContent>
          <mc:Choice Requires="wps">
            <w:drawing>
              <wp:anchor distT="0" distB="0" distL="114300" distR="114300" simplePos="0" relativeHeight="251674624" behindDoc="1" locked="0" layoutInCell="1" allowOverlap="0" wp14:anchorId="31BDEDF3" wp14:editId="151A5E66">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293135"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293135"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377F5236" w:rsidR="00496101" w:rsidRDefault="00496101" w:rsidP="00675688"/>
        <w:p w14:paraId="72308976" w14:textId="54B8387C" w:rsidR="00496101" w:rsidRDefault="001065F4" w:rsidP="00BF2D42">
          <w:pPr>
            <w:rPr>
              <w:b/>
              <w:bCs/>
            </w:rPr>
          </w:pPr>
          <w:r>
            <w:rPr>
              <w:noProof/>
            </w:rPr>
            <mc:AlternateContent>
              <mc:Choice Requires="wpg">
                <w:drawing>
                  <wp:anchor distT="45720" distB="45720" distL="182880" distR="182880" simplePos="0" relativeHeight="251677696" behindDoc="0" locked="0" layoutInCell="1" allowOverlap="1" wp14:anchorId="31857F9A" wp14:editId="402EE7F4">
                    <wp:simplePos x="0" y="0"/>
                    <wp:positionH relativeFrom="margin">
                      <wp:posOffset>-1292860</wp:posOffset>
                    </wp:positionH>
                    <wp:positionV relativeFrom="margin">
                      <wp:posOffset>4211955</wp:posOffset>
                    </wp:positionV>
                    <wp:extent cx="6581775" cy="3919220"/>
                    <wp:effectExtent l="0" t="0" r="0"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rPr>
            <mc:AlternateContent>
              <mc:Choice Requires="wps">
                <w:drawing>
                  <wp:anchor distT="0" distB="0" distL="114300" distR="114300" simplePos="0" relativeHeight="251675648" behindDoc="0" locked="0" layoutInCell="1" allowOverlap="0" wp14:anchorId="7CBAAF0B" wp14:editId="40F355BE">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D248C3D" w:rsidR="00496101" w:rsidRDefault="00293135">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2DF224EA" w:rsidR="00496101" w:rsidRPr="006C507D" w:rsidRDefault="006C507D">
                                      <w:pPr>
                                        <w:pStyle w:val="Footer"/>
                                        <w:rPr>
                                          <w:b/>
                                          <w:bCs/>
                                          <w:sz w:val="28"/>
                                          <w:szCs w:val="28"/>
                                        </w:rPr>
                                      </w:pPr>
                                      <w:r w:rsidRPr="006C507D">
                                        <w:rPr>
                                          <w:b/>
                                          <w:bCs/>
                                          <w:sz w:val="28"/>
                                          <w:szCs w:val="28"/>
                                        </w:rPr>
                                        <w:t xml:space="preserve">Name: </w:t>
                                      </w:r>
                                      <w:r w:rsidR="005A4C6C">
                                        <w:rPr>
                                          <w:b/>
                                          <w:bCs/>
                                          <w:sz w:val="28"/>
                                          <w:szCs w:val="28"/>
                                        </w:rPr>
                                        <w:t>Gala Algodah</w:t>
                                      </w:r>
                                    </w:p>
                                    <w:p w14:paraId="2DABC37A" w14:textId="3B5149E3" w:rsidR="006C507D" w:rsidRDefault="006C507D">
                                      <w:pPr>
                                        <w:pStyle w:val="Footer"/>
                                        <w:rPr>
                                          <w:b/>
                                          <w:bCs/>
                                          <w:sz w:val="28"/>
                                          <w:szCs w:val="28"/>
                                        </w:rPr>
                                      </w:pPr>
                                      <w:r w:rsidRPr="006C507D">
                                        <w:rPr>
                                          <w:b/>
                                          <w:bCs/>
                                          <w:sz w:val="28"/>
                                          <w:szCs w:val="28"/>
                                        </w:rPr>
                                        <w:t>Name:</w:t>
                                      </w:r>
                                      <w:r w:rsidR="004640D7">
                                        <w:rPr>
                                          <w:b/>
                                          <w:bCs/>
                                          <w:sz w:val="28"/>
                                          <w:szCs w:val="28"/>
                                        </w:rPr>
                                        <w:t xml:space="preserve"> Hessa Abdullah</w:t>
                                      </w:r>
                                    </w:p>
                                    <w:p w14:paraId="01986B71" w14:textId="6E504F4F" w:rsidR="001065F4" w:rsidRDefault="001065F4">
                                      <w:pPr>
                                        <w:pStyle w:val="Footer"/>
                                        <w:rPr>
                                          <w:b/>
                                          <w:bCs/>
                                          <w:sz w:val="28"/>
                                          <w:szCs w:val="28"/>
                                        </w:rPr>
                                      </w:pPr>
                                      <w:r w:rsidRPr="006C507D">
                                        <w:rPr>
                                          <w:b/>
                                          <w:bCs/>
                                          <w:sz w:val="28"/>
                                          <w:szCs w:val="28"/>
                                        </w:rPr>
                                        <w:t>Name:</w:t>
                                      </w:r>
                                      <w:r w:rsidR="00265304">
                                        <w:rPr>
                                          <w:b/>
                                          <w:bCs/>
                                          <w:sz w:val="28"/>
                                          <w:szCs w:val="28"/>
                                        </w:rPr>
                                        <w:t xml:space="preserve"> Maha Alsubaie</w:t>
                                      </w:r>
                                    </w:p>
                                    <w:p w14:paraId="0FD3F083" w14:textId="19D247C2" w:rsidR="001065F4" w:rsidRPr="006C507D" w:rsidRDefault="001065F4">
                                      <w:pPr>
                                        <w:pStyle w:val="Footer"/>
                                        <w:rPr>
                                          <w:b/>
                                          <w:bCs/>
                                          <w:sz w:val="28"/>
                                          <w:szCs w:val="28"/>
                                        </w:rPr>
                                      </w:pPr>
                                      <w:r>
                                        <w:rPr>
                                          <w:b/>
                                          <w:bCs/>
                                          <w:sz w:val="28"/>
                                          <w:szCs w:val="28"/>
                                        </w:rPr>
                                        <w:t>Name:</w:t>
                                      </w:r>
                                      <w:r w:rsidR="000F32B9">
                                        <w:rPr>
                                          <w:b/>
                                          <w:bCs/>
                                          <w:sz w:val="28"/>
                                          <w:szCs w:val="28"/>
                                        </w:rPr>
                                        <w:t xml:space="preserve">SHATHA </w:t>
                                      </w:r>
                                      <w:r w:rsidR="00D54B2F">
                                        <w:rPr>
                                          <w:b/>
                                          <w:bCs/>
                                          <w:sz w:val="28"/>
                                          <w:szCs w:val="28"/>
                                        </w:rPr>
                                        <w:t>KHALED BAQAIS</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48587FA3" w:rsidR="00496101" w:rsidRPr="006C507D" w:rsidRDefault="00A24678" w:rsidP="006C507D">
                                      <w:pPr>
                                        <w:pStyle w:val="Footer"/>
                                        <w:rPr>
                                          <w:b/>
                                          <w:bCs/>
                                          <w:sz w:val="28"/>
                                          <w:szCs w:val="28"/>
                                        </w:rPr>
                                      </w:pPr>
                                      <w:r w:rsidRPr="006C507D">
                                        <w:rPr>
                                          <w:b/>
                                          <w:bCs/>
                                          <w:sz w:val="28"/>
                                          <w:szCs w:val="28"/>
                                        </w:rPr>
                                        <w:t xml:space="preserve">ID: </w:t>
                                      </w:r>
                                      <w:r w:rsidR="001D09C9">
                                        <w:rPr>
                                          <w:b/>
                                          <w:bCs/>
                                          <w:sz w:val="28"/>
                                          <w:szCs w:val="28"/>
                                        </w:rPr>
                                        <w:t>S240057076</w:t>
                                      </w:r>
                                    </w:p>
                                    <w:p w14:paraId="2A5E462A" w14:textId="00829C14" w:rsidR="006C507D" w:rsidRPr="006C507D" w:rsidRDefault="006C507D">
                                      <w:pPr>
                                        <w:pStyle w:val="Footer"/>
                                        <w:rPr>
                                          <w:b/>
                                          <w:bCs/>
                                          <w:sz w:val="28"/>
                                          <w:szCs w:val="28"/>
                                        </w:rPr>
                                      </w:pPr>
                                      <w:r w:rsidRPr="006C507D">
                                        <w:rPr>
                                          <w:b/>
                                          <w:bCs/>
                                          <w:sz w:val="28"/>
                                          <w:szCs w:val="28"/>
                                        </w:rPr>
                                        <w:t>ID:</w:t>
                                      </w:r>
                                      <w:r w:rsidR="005A4C6C">
                                        <w:rPr>
                                          <w:b/>
                                          <w:bCs/>
                                          <w:sz w:val="28"/>
                                          <w:szCs w:val="28"/>
                                        </w:rPr>
                                        <w:t xml:space="preserve"> S240031741</w:t>
                                      </w:r>
                                    </w:p>
                                    <w:p w14:paraId="7CC9AF91" w14:textId="2194C740" w:rsidR="00496101" w:rsidRDefault="006C507D" w:rsidP="006C507D">
                                      <w:pPr>
                                        <w:pStyle w:val="Footer"/>
                                        <w:rPr>
                                          <w:b/>
                                          <w:bCs/>
                                          <w:sz w:val="28"/>
                                          <w:szCs w:val="28"/>
                                        </w:rPr>
                                      </w:pPr>
                                      <w:r w:rsidRPr="006C507D">
                                        <w:rPr>
                                          <w:b/>
                                          <w:bCs/>
                                          <w:sz w:val="28"/>
                                          <w:szCs w:val="28"/>
                                        </w:rPr>
                                        <w:t>ID:</w:t>
                                      </w:r>
                                      <w:r w:rsidR="004640D7">
                                        <w:rPr>
                                          <w:b/>
                                          <w:bCs/>
                                          <w:sz w:val="28"/>
                                          <w:szCs w:val="28"/>
                                        </w:rPr>
                                        <w:t xml:space="preserve"> S240041770</w:t>
                                      </w:r>
                                    </w:p>
                                    <w:p w14:paraId="341F0A24" w14:textId="0C572B0F" w:rsidR="001065F4" w:rsidRDefault="001065F4" w:rsidP="001065F4">
                                      <w:pPr>
                                        <w:pStyle w:val="Footer"/>
                                        <w:rPr>
                                          <w:b/>
                                          <w:bCs/>
                                          <w:sz w:val="28"/>
                                          <w:szCs w:val="28"/>
                                        </w:rPr>
                                      </w:pPr>
                                      <w:r w:rsidRPr="006C507D">
                                        <w:rPr>
                                          <w:b/>
                                          <w:bCs/>
                                          <w:sz w:val="28"/>
                                          <w:szCs w:val="28"/>
                                        </w:rPr>
                                        <w:t>ID:</w:t>
                                      </w:r>
                                      <w:r w:rsidR="00265304">
                                        <w:rPr>
                                          <w:b/>
                                          <w:bCs/>
                                          <w:sz w:val="28"/>
                                          <w:szCs w:val="28"/>
                                        </w:rPr>
                                        <w:t>S240025765</w:t>
                                      </w:r>
                                    </w:p>
                                    <w:p w14:paraId="307C90DB" w14:textId="5CAD60AA" w:rsidR="001065F4" w:rsidRDefault="001065F4" w:rsidP="001065F4">
                                      <w:pPr>
                                        <w:pStyle w:val="Footer"/>
                                        <w:rPr>
                                          <w:b/>
                                          <w:bCs/>
                                          <w:sz w:val="28"/>
                                          <w:szCs w:val="28"/>
                                        </w:rPr>
                                      </w:pPr>
                                      <w:r w:rsidRPr="006C507D">
                                        <w:rPr>
                                          <w:b/>
                                          <w:bCs/>
                                          <w:sz w:val="28"/>
                                          <w:szCs w:val="28"/>
                                        </w:rPr>
                                        <w:t>ID:</w:t>
                                      </w:r>
                                      <w:r w:rsidR="00D54B2F">
                                        <w:rPr>
                                          <w:b/>
                                          <w:bCs/>
                                          <w:sz w:val="28"/>
                                          <w:szCs w:val="28"/>
                                        </w:rPr>
                                        <w:t>S240067735</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2D248C3D" w:rsidR="00496101" w:rsidRDefault="00293135">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2DF224EA" w:rsidR="00496101" w:rsidRPr="006C507D" w:rsidRDefault="006C507D">
                                <w:pPr>
                                  <w:pStyle w:val="Footer"/>
                                  <w:rPr>
                                    <w:b/>
                                    <w:bCs/>
                                    <w:sz w:val="28"/>
                                    <w:szCs w:val="28"/>
                                  </w:rPr>
                                </w:pPr>
                                <w:r w:rsidRPr="006C507D">
                                  <w:rPr>
                                    <w:b/>
                                    <w:bCs/>
                                    <w:sz w:val="28"/>
                                    <w:szCs w:val="28"/>
                                  </w:rPr>
                                  <w:t xml:space="preserve">Name: </w:t>
                                </w:r>
                                <w:r w:rsidR="005A4C6C">
                                  <w:rPr>
                                    <w:b/>
                                    <w:bCs/>
                                    <w:sz w:val="28"/>
                                    <w:szCs w:val="28"/>
                                  </w:rPr>
                                  <w:t>Gala Algodah</w:t>
                                </w:r>
                              </w:p>
                              <w:p w14:paraId="2DABC37A" w14:textId="3B5149E3" w:rsidR="006C507D" w:rsidRDefault="006C507D">
                                <w:pPr>
                                  <w:pStyle w:val="Footer"/>
                                  <w:rPr>
                                    <w:b/>
                                    <w:bCs/>
                                    <w:sz w:val="28"/>
                                    <w:szCs w:val="28"/>
                                  </w:rPr>
                                </w:pPr>
                                <w:r w:rsidRPr="006C507D">
                                  <w:rPr>
                                    <w:b/>
                                    <w:bCs/>
                                    <w:sz w:val="28"/>
                                    <w:szCs w:val="28"/>
                                  </w:rPr>
                                  <w:t>Name:</w:t>
                                </w:r>
                                <w:r w:rsidR="004640D7">
                                  <w:rPr>
                                    <w:b/>
                                    <w:bCs/>
                                    <w:sz w:val="28"/>
                                    <w:szCs w:val="28"/>
                                  </w:rPr>
                                  <w:t xml:space="preserve"> Hessa Abdullah</w:t>
                                </w:r>
                              </w:p>
                              <w:p w14:paraId="01986B71" w14:textId="6E504F4F" w:rsidR="001065F4" w:rsidRDefault="001065F4">
                                <w:pPr>
                                  <w:pStyle w:val="Footer"/>
                                  <w:rPr>
                                    <w:b/>
                                    <w:bCs/>
                                    <w:sz w:val="28"/>
                                    <w:szCs w:val="28"/>
                                  </w:rPr>
                                </w:pPr>
                                <w:r w:rsidRPr="006C507D">
                                  <w:rPr>
                                    <w:b/>
                                    <w:bCs/>
                                    <w:sz w:val="28"/>
                                    <w:szCs w:val="28"/>
                                  </w:rPr>
                                  <w:t>Name:</w:t>
                                </w:r>
                                <w:r w:rsidR="00265304">
                                  <w:rPr>
                                    <w:b/>
                                    <w:bCs/>
                                    <w:sz w:val="28"/>
                                    <w:szCs w:val="28"/>
                                  </w:rPr>
                                  <w:t xml:space="preserve"> Maha Alsubaie</w:t>
                                </w:r>
                              </w:p>
                              <w:p w14:paraId="0FD3F083" w14:textId="19D247C2" w:rsidR="001065F4" w:rsidRPr="006C507D" w:rsidRDefault="001065F4">
                                <w:pPr>
                                  <w:pStyle w:val="Footer"/>
                                  <w:rPr>
                                    <w:b/>
                                    <w:bCs/>
                                    <w:sz w:val="28"/>
                                    <w:szCs w:val="28"/>
                                  </w:rPr>
                                </w:pPr>
                                <w:r>
                                  <w:rPr>
                                    <w:b/>
                                    <w:bCs/>
                                    <w:sz w:val="28"/>
                                    <w:szCs w:val="28"/>
                                  </w:rPr>
                                  <w:t>Name:</w:t>
                                </w:r>
                                <w:r w:rsidR="000F32B9">
                                  <w:rPr>
                                    <w:b/>
                                    <w:bCs/>
                                    <w:sz w:val="28"/>
                                    <w:szCs w:val="28"/>
                                  </w:rPr>
                                  <w:t xml:space="preserve">SHATHA </w:t>
                                </w:r>
                                <w:r w:rsidR="00D54B2F">
                                  <w:rPr>
                                    <w:b/>
                                    <w:bCs/>
                                    <w:sz w:val="28"/>
                                    <w:szCs w:val="28"/>
                                  </w:rPr>
                                  <w:t>KHALED BAQAIS</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48587FA3" w:rsidR="00496101" w:rsidRPr="006C507D" w:rsidRDefault="00A24678" w:rsidP="006C507D">
                                <w:pPr>
                                  <w:pStyle w:val="Footer"/>
                                  <w:rPr>
                                    <w:b/>
                                    <w:bCs/>
                                    <w:sz w:val="28"/>
                                    <w:szCs w:val="28"/>
                                  </w:rPr>
                                </w:pPr>
                                <w:r w:rsidRPr="006C507D">
                                  <w:rPr>
                                    <w:b/>
                                    <w:bCs/>
                                    <w:sz w:val="28"/>
                                    <w:szCs w:val="28"/>
                                  </w:rPr>
                                  <w:t xml:space="preserve">ID: </w:t>
                                </w:r>
                                <w:r w:rsidR="001D09C9">
                                  <w:rPr>
                                    <w:b/>
                                    <w:bCs/>
                                    <w:sz w:val="28"/>
                                    <w:szCs w:val="28"/>
                                  </w:rPr>
                                  <w:t>S240057076</w:t>
                                </w:r>
                              </w:p>
                              <w:p w14:paraId="2A5E462A" w14:textId="00829C14" w:rsidR="006C507D" w:rsidRPr="006C507D" w:rsidRDefault="006C507D">
                                <w:pPr>
                                  <w:pStyle w:val="Footer"/>
                                  <w:rPr>
                                    <w:b/>
                                    <w:bCs/>
                                    <w:sz w:val="28"/>
                                    <w:szCs w:val="28"/>
                                  </w:rPr>
                                </w:pPr>
                                <w:r w:rsidRPr="006C507D">
                                  <w:rPr>
                                    <w:b/>
                                    <w:bCs/>
                                    <w:sz w:val="28"/>
                                    <w:szCs w:val="28"/>
                                  </w:rPr>
                                  <w:t>ID:</w:t>
                                </w:r>
                                <w:r w:rsidR="005A4C6C">
                                  <w:rPr>
                                    <w:b/>
                                    <w:bCs/>
                                    <w:sz w:val="28"/>
                                    <w:szCs w:val="28"/>
                                  </w:rPr>
                                  <w:t xml:space="preserve"> S240031741</w:t>
                                </w:r>
                              </w:p>
                              <w:p w14:paraId="7CC9AF91" w14:textId="2194C740" w:rsidR="00496101" w:rsidRDefault="006C507D" w:rsidP="006C507D">
                                <w:pPr>
                                  <w:pStyle w:val="Footer"/>
                                  <w:rPr>
                                    <w:b/>
                                    <w:bCs/>
                                    <w:sz w:val="28"/>
                                    <w:szCs w:val="28"/>
                                  </w:rPr>
                                </w:pPr>
                                <w:r w:rsidRPr="006C507D">
                                  <w:rPr>
                                    <w:b/>
                                    <w:bCs/>
                                    <w:sz w:val="28"/>
                                    <w:szCs w:val="28"/>
                                  </w:rPr>
                                  <w:t>ID:</w:t>
                                </w:r>
                                <w:r w:rsidR="004640D7">
                                  <w:rPr>
                                    <w:b/>
                                    <w:bCs/>
                                    <w:sz w:val="28"/>
                                    <w:szCs w:val="28"/>
                                  </w:rPr>
                                  <w:t xml:space="preserve"> S240041770</w:t>
                                </w:r>
                              </w:p>
                              <w:p w14:paraId="341F0A24" w14:textId="0C572B0F" w:rsidR="001065F4" w:rsidRDefault="001065F4" w:rsidP="001065F4">
                                <w:pPr>
                                  <w:pStyle w:val="Footer"/>
                                  <w:rPr>
                                    <w:b/>
                                    <w:bCs/>
                                    <w:sz w:val="28"/>
                                    <w:szCs w:val="28"/>
                                  </w:rPr>
                                </w:pPr>
                                <w:r w:rsidRPr="006C507D">
                                  <w:rPr>
                                    <w:b/>
                                    <w:bCs/>
                                    <w:sz w:val="28"/>
                                    <w:szCs w:val="28"/>
                                  </w:rPr>
                                  <w:t>ID:</w:t>
                                </w:r>
                                <w:r w:rsidR="00265304">
                                  <w:rPr>
                                    <w:b/>
                                    <w:bCs/>
                                    <w:sz w:val="28"/>
                                    <w:szCs w:val="28"/>
                                  </w:rPr>
                                  <w:t>S240025765</w:t>
                                </w:r>
                              </w:p>
                              <w:p w14:paraId="307C90DB" w14:textId="5CAD60AA" w:rsidR="001065F4" w:rsidRDefault="001065F4" w:rsidP="001065F4">
                                <w:pPr>
                                  <w:pStyle w:val="Footer"/>
                                  <w:rPr>
                                    <w:b/>
                                    <w:bCs/>
                                    <w:sz w:val="28"/>
                                    <w:szCs w:val="28"/>
                                  </w:rPr>
                                </w:pPr>
                                <w:r w:rsidRPr="006C507D">
                                  <w:rPr>
                                    <w:b/>
                                    <w:bCs/>
                                    <w:sz w:val="28"/>
                                    <w:szCs w:val="28"/>
                                  </w:rPr>
                                  <w:t>ID:</w:t>
                                </w:r>
                                <w:r w:rsidR="00D54B2F">
                                  <w:rPr>
                                    <w:b/>
                                    <w:bCs/>
                                    <w:sz w:val="28"/>
                                    <w:szCs w:val="28"/>
                                  </w:rPr>
                                  <w:t>S240067735</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52C706B0" w:rsidR="000927A4" w:rsidRDefault="00D66CB0" w:rsidP="000927A4">
      <w:pPr>
        <w:pStyle w:val="Heading1"/>
      </w:pPr>
      <w:r w:rsidRPr="00D66CB0">
        <w:lastRenderedPageBreak/>
        <w:t>Project submission guidelines and instructions</w:t>
      </w:r>
    </w:p>
    <w:p w14:paraId="79C77D0D" w14:textId="07EEFDE2"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17788EB8"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49838A9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0D583259"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2EA85932"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E5395B8"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39BBB65B"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0CD17ED2"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202944E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1010F96F"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23290C9A"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149D35D1"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w:t>
      </w:r>
      <w:proofErr w:type="gramStart"/>
      <w:r w:rsidRPr="001A3FCD">
        <w:rPr>
          <w:sz w:val="24"/>
          <w:szCs w:val="24"/>
        </w:rPr>
        <w:t>version in</w:t>
      </w:r>
      <w:proofErr w:type="gramEnd"/>
      <w:r w:rsidRPr="001A3FCD">
        <w:rPr>
          <w:sz w:val="24"/>
          <w:szCs w:val="24"/>
        </w:rPr>
        <w:t xml:space="preserve">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9E24111"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6A4843B1"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written in students’ own words and should address some of the following:</w:t>
      </w:r>
    </w:p>
    <w:p w14:paraId="4BAE9F26" w14:textId="78590C31" w:rsidR="00D82341" w:rsidRDefault="00F42CF5" w:rsidP="00D82341">
      <w:pPr>
        <w:pStyle w:val="ListParagraph"/>
        <w:numPr>
          <w:ilvl w:val="1"/>
          <w:numId w:val="20"/>
        </w:numPr>
        <w:rPr>
          <w:sz w:val="24"/>
          <w:szCs w:val="24"/>
        </w:rPr>
      </w:pPr>
      <w:r w:rsidRPr="00F42CF5">
        <w:rPr>
          <w:sz w:val="24"/>
          <w:szCs w:val="24"/>
        </w:rPr>
        <w:lastRenderedPageBreak/>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 w14:paraId="77472331" w14:textId="77777777" w:rsidR="00851E41" w:rsidRDefault="00851E41" w:rsidP="00851E41"/>
    <w:p w14:paraId="5FCD63BC" w14:textId="77777777" w:rsidR="00851E41" w:rsidRDefault="00851E41" w:rsidP="00851E41"/>
    <w:p w14:paraId="64DCFC6D" w14:textId="77777777" w:rsidR="00851E41" w:rsidRDefault="00851E41" w:rsidP="00851E41"/>
    <w:p w14:paraId="69CD6ED7" w14:textId="77777777" w:rsidR="00851E41" w:rsidRDefault="00851E41" w:rsidP="00851E41"/>
    <w:p w14:paraId="4A812D0D" w14:textId="77777777" w:rsidR="00851E41" w:rsidRDefault="00851E41" w:rsidP="00851E41"/>
    <w:p w14:paraId="376823C3" w14:textId="77777777" w:rsidR="00851E41" w:rsidRDefault="00851E41" w:rsidP="00851E41"/>
    <w:p w14:paraId="32B14E2E" w14:textId="77777777" w:rsidR="00851E41" w:rsidRDefault="00851E41" w:rsidP="00851E41"/>
    <w:p w14:paraId="66E9F1AA" w14:textId="77777777" w:rsidR="00851E41" w:rsidRDefault="00851E41" w:rsidP="00851E41"/>
    <w:p w14:paraId="5CF5D594" w14:textId="46F02F43" w:rsidR="00851E41" w:rsidRDefault="00851E41" w:rsidP="00851E41"/>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 w14:paraId="6C801C2C" w14:textId="77777777" w:rsidR="00EE0FE4" w:rsidRDefault="00EE0FE4" w:rsidP="00EE0FE4"/>
    <w:p w14:paraId="45B2AD6A" w14:textId="77777777" w:rsidR="00EE0FE4" w:rsidRDefault="00EE0FE4" w:rsidP="00EE0FE4"/>
    <w:p w14:paraId="7191EBAF" w14:textId="77777777" w:rsidR="00EE0FE4" w:rsidRDefault="00EE0FE4" w:rsidP="00EE0FE4"/>
    <w:p w14:paraId="44194629" w14:textId="77777777" w:rsidR="00EE0FE4" w:rsidRDefault="00EE0FE4" w:rsidP="00EE0FE4"/>
    <w:p w14:paraId="5A35B601" w14:textId="77777777" w:rsidR="00EE0FE4" w:rsidRDefault="00EE0FE4" w:rsidP="00EE0FE4"/>
    <w:p w14:paraId="6AA01CC9" w14:textId="77777777" w:rsidR="00EE0FE4" w:rsidRDefault="00EE0FE4" w:rsidP="00EE0FE4"/>
    <w:p w14:paraId="5F33BDA6" w14:textId="77777777" w:rsidR="00EE0FE4" w:rsidRDefault="00EE0FE4" w:rsidP="00EE0FE4"/>
    <w:p w14:paraId="68FBA6F7" w14:textId="77777777" w:rsidR="00EE0FE4" w:rsidRDefault="00EE0FE4" w:rsidP="00EE0FE4"/>
    <w:p w14:paraId="7A6AFCA6" w14:textId="40DF04B0" w:rsidR="00851E41" w:rsidRPr="00EE0FE4" w:rsidRDefault="00851E41" w:rsidP="00EE0FE4"/>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2A84E347" w:rsidR="00104E85" w:rsidRPr="004E4E43" w:rsidRDefault="00104E85" w:rsidP="00633DB3">
            <w:pPr>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40E47CBE" w:rsidR="00104E85" w:rsidRPr="004E4E43" w:rsidRDefault="00104E85" w:rsidP="00633DB3">
            <w:pPr>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 w14:paraId="5AD08476" w14:textId="500AC46D"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r>
        <w:rPr>
          <w:noProof/>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rPr>
                      </w:pPr>
                    </w:p>
                  </w:txbxContent>
                </v:textbox>
                <w10:wrap type="square" side="largest" anchorx="page" anchory="margin"/>
              </v:shape>
            </w:pict>
          </mc:Fallback>
        </mc:AlternateContent>
      </w:r>
      <w:r w:rsidR="00A70FE0" w:rsidRPr="00A70FE0">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r w:rsidRPr="00A70FE0">
        <w:t>To address these issues, SEU plans to develop a Student Activities Management System (SAMS) that will provide a centralized platform for managing all student activities.</w:t>
      </w:r>
      <w:r w:rsidR="00442DB6">
        <w:t xml:space="preserve"> </w:t>
      </w:r>
      <w:r w:rsidRPr="00A70FE0">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r w:rsidRPr="00A70FE0">
        <w:t xml:space="preserve">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w:t>
      </w:r>
      <w:proofErr w:type="gramStart"/>
      <w:r w:rsidRPr="00A70FE0">
        <w:t>required</w:t>
      </w:r>
      <w:proofErr w:type="gramEnd"/>
      <w:r w:rsidRPr="00A70FE0">
        <w:t>, record attendance, issue participation certificates, and generate reports on attendance rates and student engagement.</w:t>
      </w:r>
    </w:p>
    <w:p w14:paraId="0CCC491A" w14:textId="10C0E0DF" w:rsidR="00A70FE0" w:rsidRPr="00A70FE0" w:rsidRDefault="00A70FE0" w:rsidP="005725A2">
      <w:r w:rsidRPr="00A70FE0">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r w:rsidRPr="00A70FE0">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r w:rsidRPr="00A70FE0">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rPr>
      </w:pPr>
      <w:r w:rsidRPr="00EE63DB">
        <w:rPr>
          <w:b/>
          <w:bCs/>
        </w:rPr>
        <w:t>Based on the above scenario, complete the following tasks.</w:t>
      </w:r>
    </w:p>
    <w:p w14:paraId="4FD90444" w14:textId="7503AD7C" w:rsidR="00BF2D42" w:rsidRDefault="00BF2D42" w:rsidP="00BF2D42">
      <w:pPr>
        <w:pStyle w:val="Heading1"/>
      </w:pPr>
      <w:r>
        <w:lastRenderedPageBreak/>
        <w:t>Task 1</w:t>
      </w:r>
    </w:p>
    <w:p w14:paraId="7B02734B" w14:textId="77777777" w:rsidR="00513D36" w:rsidRDefault="00307B43" w:rsidP="00BF2D42">
      <w:pPr>
        <w:rPr>
          <w:color w:val="EE0000"/>
          <w:rtl/>
        </w:rPr>
      </w:pPr>
      <w:r w:rsidRPr="00307B43">
        <w:t>Develop a Gantt Chart for the project, including major development activities, durations, and dependencies.</w:t>
      </w:r>
      <w:r w:rsidR="00624295">
        <w:t xml:space="preserve"> </w:t>
      </w:r>
      <w:r w:rsidR="00FC7E81" w:rsidRPr="00FC7E81">
        <w:rPr>
          <w:color w:val="EE0000"/>
        </w:rPr>
        <w:t>[</w:t>
      </w:r>
      <w:r w:rsidR="002F5673">
        <w:rPr>
          <w:color w:val="EE0000"/>
        </w:rPr>
        <w:t>1.5</w:t>
      </w:r>
      <w:r w:rsidR="00FC7E81" w:rsidRPr="00FC7E81">
        <w:rPr>
          <w:color w:val="EE0000"/>
        </w:rPr>
        <w:t xml:space="preserve"> marks]</w:t>
      </w:r>
    </w:p>
    <w:p w14:paraId="502216AB" w14:textId="77777777" w:rsidR="00513D36" w:rsidRDefault="00513D36" w:rsidP="00BF2D42">
      <w:pPr>
        <w:rPr>
          <w:color w:val="EE0000"/>
          <w:rtl/>
        </w:rPr>
      </w:pPr>
    </w:p>
    <w:p w14:paraId="53857985" w14:textId="649F58E4" w:rsidR="00BF2D42" w:rsidRDefault="00BF2D42" w:rsidP="00BF2D42">
      <w:pPr>
        <w:rPr>
          <w:rtl/>
        </w:rPr>
      </w:pPr>
      <w:r w:rsidRPr="00260147">
        <w:br/>
      </w:r>
    </w:p>
    <w:p w14:paraId="10153433" w14:textId="77777777" w:rsidR="00513D36" w:rsidRDefault="00513D36" w:rsidP="00BF2D42">
      <w:pPr>
        <w:rPr>
          <w:rtl/>
        </w:rPr>
      </w:pPr>
    </w:p>
    <w:p w14:paraId="33753DB0" w14:textId="77777777" w:rsidR="00513D36" w:rsidRDefault="00513D36" w:rsidP="00BF2D42">
      <w:pPr>
        <w:rPr>
          <w:rtl/>
        </w:rPr>
      </w:pPr>
    </w:p>
    <w:p w14:paraId="1B4B475F" w14:textId="26927333" w:rsidR="00513D36" w:rsidRPr="00513D36" w:rsidRDefault="00513D36" w:rsidP="00BF2D42">
      <w:pPr>
        <w:rPr>
          <w:b/>
          <w:bCs/>
          <w:sz w:val="28"/>
          <w:szCs w:val="28"/>
          <w:rtl/>
        </w:rPr>
      </w:pPr>
      <w:r w:rsidRPr="00513D36">
        <w:rPr>
          <w:b/>
          <w:bCs/>
          <w:sz w:val="28"/>
          <w:szCs w:val="28"/>
        </w:rPr>
        <w:t>Gantt Chart</w:t>
      </w:r>
    </w:p>
    <w:p w14:paraId="348991F9" w14:textId="77777777" w:rsidR="00513D36" w:rsidRPr="00260147" w:rsidRDefault="00513D36" w:rsidP="00BF2D42"/>
    <w:p w14:paraId="1FF81B2E" w14:textId="3846FA52" w:rsidR="0017220E" w:rsidRPr="0017220E" w:rsidRDefault="00DE5E3F" w:rsidP="00513D36">
      <w:pPr>
        <w:rPr>
          <w:rFonts w:eastAsiaTheme="minorEastAsia"/>
          <w:color w:val="000000"/>
          <w:rtl/>
        </w:rPr>
      </w:pPr>
      <w:r w:rsidRPr="00213DCF">
        <w:rPr>
          <w:rFonts w:ascii="Frutiger LT Arabic 45 Light" w:hAnsi="Frutiger LT Arabic 45 Light" w:cs="Frutiger LT Arabic 45 Light"/>
          <w:noProof/>
          <w:sz w:val="18"/>
          <w:szCs w:val="18"/>
        </w:rPr>
        <w:drawing>
          <wp:anchor distT="0" distB="0" distL="114300" distR="114300" simplePos="0" relativeHeight="251692032" behindDoc="0" locked="0" layoutInCell="1" allowOverlap="1" wp14:anchorId="3E9AEEBF" wp14:editId="66731C1D">
            <wp:simplePos x="0" y="0"/>
            <wp:positionH relativeFrom="column">
              <wp:posOffset>-1213485</wp:posOffset>
            </wp:positionH>
            <wp:positionV relativeFrom="paragraph">
              <wp:posOffset>-4445</wp:posOffset>
            </wp:positionV>
            <wp:extent cx="6566535" cy="3463925"/>
            <wp:effectExtent l="0" t="0" r="0" b="3175"/>
            <wp:wrapTopAndBottom/>
            <wp:docPr id="12417160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6066" name="صورة 1241716066"/>
                    <pic:cNvPicPr/>
                  </pic:nvPicPr>
                  <pic:blipFill>
                    <a:blip r:embed="rId15"/>
                    <a:stretch>
                      <a:fillRect/>
                    </a:stretch>
                  </pic:blipFill>
                  <pic:spPr>
                    <a:xfrm>
                      <a:off x="0" y="0"/>
                      <a:ext cx="6566535" cy="3463925"/>
                    </a:xfrm>
                    <a:prstGeom prst="rect">
                      <a:avLst/>
                    </a:prstGeom>
                  </pic:spPr>
                </pic:pic>
              </a:graphicData>
            </a:graphic>
            <wp14:sizeRelH relativeFrom="margin">
              <wp14:pctWidth>0</wp14:pctWidth>
            </wp14:sizeRelH>
            <wp14:sizeRelV relativeFrom="margin">
              <wp14:pctHeight>0</wp14:pctHeight>
            </wp14:sizeRelV>
          </wp:anchor>
        </w:drawing>
      </w:r>
      <w:r w:rsidR="00BF2D42">
        <w:br/>
      </w:r>
    </w:p>
    <w:p w14:paraId="0C377CFF" w14:textId="77777777" w:rsidR="0017220E" w:rsidRPr="0017220E" w:rsidRDefault="0017220E" w:rsidP="00021012">
      <w:pPr>
        <w:spacing w:after="240"/>
        <w:rPr>
          <w:rtl/>
        </w:rPr>
      </w:pPr>
    </w:p>
    <w:p w14:paraId="47C2E87A" w14:textId="77777777" w:rsidR="0017220E" w:rsidRPr="0017220E" w:rsidRDefault="0017220E" w:rsidP="00021012">
      <w:pPr>
        <w:rPr>
          <w:rFonts w:eastAsiaTheme="minorEastAsia"/>
        </w:rPr>
      </w:pPr>
    </w:p>
    <w:p w14:paraId="3D1CE481" w14:textId="77777777" w:rsidR="00CC0156" w:rsidRDefault="00CC0156" w:rsidP="00BF2D42">
      <w:pPr>
        <w:rPr>
          <w:rtl/>
          <w:lang w:val="en-GB"/>
        </w:rPr>
      </w:pPr>
    </w:p>
    <w:p w14:paraId="295C6CFB" w14:textId="77777777" w:rsidR="00513D36" w:rsidRDefault="00513D36" w:rsidP="00BF2D42">
      <w:pPr>
        <w:rPr>
          <w:rtl/>
          <w:lang w:val="en-GB"/>
        </w:rPr>
      </w:pPr>
    </w:p>
    <w:p w14:paraId="7CCFFF23" w14:textId="77777777" w:rsidR="00513D36" w:rsidRDefault="00513D36" w:rsidP="00BF2D42">
      <w:pPr>
        <w:rPr>
          <w:rtl/>
          <w:lang w:val="en-GB"/>
        </w:rPr>
      </w:pPr>
    </w:p>
    <w:p w14:paraId="4E5771CB" w14:textId="77777777" w:rsidR="00513D36" w:rsidRDefault="00513D36" w:rsidP="00BF2D42">
      <w:pPr>
        <w:rPr>
          <w:rtl/>
          <w:lang w:val="en-GB"/>
        </w:rPr>
      </w:pPr>
    </w:p>
    <w:p w14:paraId="4E953F81" w14:textId="77777777" w:rsidR="00513D36" w:rsidRDefault="00513D36" w:rsidP="00BF2D42">
      <w:pPr>
        <w:rPr>
          <w:rtl/>
          <w:lang w:val="en-GB"/>
        </w:rPr>
      </w:pPr>
    </w:p>
    <w:p w14:paraId="619DF00C" w14:textId="0EBCCAAF" w:rsidR="00513D36" w:rsidRPr="00513D36" w:rsidRDefault="00513D36" w:rsidP="00513D36">
      <w:pPr>
        <w:rPr>
          <w:b/>
          <w:bCs/>
          <w:sz w:val="32"/>
          <w:szCs w:val="32"/>
          <w:rtl/>
        </w:rPr>
      </w:pPr>
      <w:r w:rsidRPr="00513D36">
        <w:rPr>
          <w:b/>
          <w:bCs/>
          <w:sz w:val="32"/>
          <w:szCs w:val="32"/>
        </w:rPr>
        <w:t>Reflection</w:t>
      </w:r>
      <w:r>
        <w:rPr>
          <w:rFonts w:hint="cs"/>
          <w:b/>
          <w:bCs/>
          <w:sz w:val="32"/>
          <w:szCs w:val="32"/>
          <w:rtl/>
        </w:rPr>
        <w:t>:</w:t>
      </w:r>
    </w:p>
    <w:p w14:paraId="3D63AB5B" w14:textId="77777777" w:rsidR="00513D36" w:rsidRPr="00513D36" w:rsidRDefault="00513D36" w:rsidP="00513D36"/>
    <w:p w14:paraId="030EFA05" w14:textId="77777777" w:rsidR="00513D36" w:rsidRPr="00513D36" w:rsidRDefault="00513D36" w:rsidP="00513D36">
      <w:r w:rsidRPr="00513D36">
        <w:t xml:space="preserve">When I first started this </w:t>
      </w:r>
      <w:proofErr w:type="gramStart"/>
      <w:r w:rsidRPr="00513D36">
        <w:t>project ,</w:t>
      </w:r>
      <w:proofErr w:type="gramEnd"/>
      <w:r w:rsidRPr="00513D36">
        <w:t xml:space="preserve"> I thought creating a Gantt chart would be simple. I expected it to involve just adding tasks with dates, but once I began using </w:t>
      </w:r>
      <w:proofErr w:type="spellStart"/>
      <w:r w:rsidRPr="00513D36">
        <w:t>TeamGantt</w:t>
      </w:r>
      <w:proofErr w:type="spellEnd"/>
      <w:r w:rsidRPr="00513D36">
        <w:t xml:space="preserve">, I </w:t>
      </w:r>
      <w:proofErr w:type="spellStart"/>
      <w:r w:rsidRPr="00513D36">
        <w:t>realised</w:t>
      </w:r>
      <w:proofErr w:type="spellEnd"/>
      <w:r w:rsidRPr="00513D36">
        <w:t xml:space="preserve"> there was much more to it. I had to think carefully about the order of each task, estimate realistic durations, and connect the activities using dependencies. At the beginning, I made several mistakes with the dates and task relationships, which made the schedule look confusing. Instead of giving up, I went back, reviewed everything, and kept improving it until it made sense.</w:t>
      </w:r>
    </w:p>
    <w:p w14:paraId="709A3661" w14:textId="77777777" w:rsidR="00513D36" w:rsidRPr="00513D36" w:rsidRDefault="00513D36" w:rsidP="00513D36">
      <w:r w:rsidRPr="00513D36">
        <w:t> </w:t>
      </w:r>
    </w:p>
    <w:p w14:paraId="672519A7" w14:textId="77777777" w:rsidR="00513D36" w:rsidRPr="00513D36" w:rsidRDefault="00513D36" w:rsidP="00513D36">
      <w:r w:rsidRPr="00513D36">
        <w:t xml:space="preserve">Another challenge was working </w:t>
      </w:r>
      <w:proofErr w:type="gramStart"/>
      <w:r w:rsidRPr="00513D36">
        <w:t>with</w:t>
      </w:r>
      <w:proofErr w:type="gramEnd"/>
      <w:r w:rsidRPr="00513D36">
        <w:t xml:space="preserve"> the project deadline. I had to adjust the schedule several times because I wanted all the tasks to finish before the submission date while also taking weekends into account. This taught me that effective planning is flexible and sometimes requires making changes until everything fits together logically, and that small adjustments can prevent bigger problems.</w:t>
      </w:r>
    </w:p>
    <w:p w14:paraId="15561A86" w14:textId="77777777" w:rsidR="00513D36" w:rsidRPr="00513D36" w:rsidRDefault="00513D36" w:rsidP="00513D36">
      <w:r w:rsidRPr="00513D36">
        <w:t> </w:t>
      </w:r>
    </w:p>
    <w:p w14:paraId="23444E03" w14:textId="77777777" w:rsidR="00513D36" w:rsidRPr="00513D36" w:rsidRDefault="00513D36" w:rsidP="00513D36">
      <w:r w:rsidRPr="00513D36">
        <w:t xml:space="preserve">Using </w:t>
      </w:r>
      <w:proofErr w:type="spellStart"/>
      <w:r w:rsidRPr="00513D36">
        <w:t>TeamGantt</w:t>
      </w:r>
      <w:proofErr w:type="spellEnd"/>
      <w:r w:rsidRPr="00513D36">
        <w:t xml:space="preserve"> was a new experience for me. At first, I found the interface confusing, especially when adding dependencies and adjusting task durations. However, after spending more time </w:t>
      </w:r>
      <w:proofErr w:type="spellStart"/>
      <w:r w:rsidRPr="00513D36">
        <w:t>practising</w:t>
      </w:r>
      <w:proofErr w:type="spellEnd"/>
      <w:r w:rsidRPr="00513D36">
        <w:t xml:space="preserve">, I became more comfortable with it. By the end of the assignment, I felt much more confident and understood how project management tools help </w:t>
      </w:r>
      <w:proofErr w:type="spellStart"/>
      <w:r w:rsidRPr="00513D36">
        <w:t>organise</w:t>
      </w:r>
      <w:proofErr w:type="spellEnd"/>
      <w:r w:rsidRPr="00513D36">
        <w:t xml:space="preserve"> work and track progress.</w:t>
      </w:r>
    </w:p>
    <w:p w14:paraId="0E719FEF" w14:textId="77777777" w:rsidR="00513D36" w:rsidRPr="00513D36" w:rsidRDefault="00513D36" w:rsidP="00513D36">
      <w:r w:rsidRPr="00513D36">
        <w:t xml:space="preserve">Overall, this assignment taught me more than how to create a Gantt chart. It showed me the importance of planning before starting any project, thinking logically about task sequences, and paying attention to detail. I believe these are practical skills that I can use not only in my university projects but also in my future career, especially when managing teams and deadlines. Looking back, I am satisfied with </w:t>
      </w:r>
      <w:proofErr w:type="gramStart"/>
      <w:r w:rsidRPr="00513D36">
        <w:t>the final result</w:t>
      </w:r>
      <w:proofErr w:type="gramEnd"/>
      <w:r w:rsidRPr="00513D36">
        <w:t xml:space="preserve"> because I learned something new and improved my problem-solving and planning skills throughout the process.</w:t>
      </w:r>
    </w:p>
    <w:p w14:paraId="2BFA66DF" w14:textId="77777777" w:rsidR="00513D36" w:rsidRPr="00513D36" w:rsidRDefault="00513D36" w:rsidP="00BF2D42"/>
    <w:p w14:paraId="16760979" w14:textId="3ADA8866" w:rsidR="00BF2D42" w:rsidRDefault="00BF2D42" w:rsidP="00BF2D42">
      <w:pPr>
        <w:pStyle w:val="Heading1"/>
      </w:pPr>
      <w:r>
        <w:lastRenderedPageBreak/>
        <w:t>Task 2</w:t>
      </w:r>
    </w:p>
    <w:p w14:paraId="21A9D79B" w14:textId="77777777" w:rsidR="005A4C6C" w:rsidRPr="005A4C6C" w:rsidRDefault="00C95227" w:rsidP="005A4C6C">
      <w:pPr>
        <w:pStyle w:val="ListParagraph"/>
        <w:numPr>
          <w:ilvl w:val="0"/>
          <w:numId w:val="23"/>
        </w:numPr>
        <w:rPr>
          <w:sz w:val="24"/>
          <w:szCs w:val="24"/>
          <w:rtl/>
        </w:rPr>
      </w:pPr>
      <w:r w:rsidRPr="005A4C6C">
        <w:rPr>
          <w:sz w:val="24"/>
          <w:szCs w:val="24"/>
        </w:rPr>
        <w:t>Select ONE prototyping approach</w:t>
      </w:r>
    </w:p>
    <w:p w14:paraId="66904BDC" w14:textId="0B382C41" w:rsidR="005A4C6C" w:rsidRPr="005A4C6C" w:rsidRDefault="00C95227" w:rsidP="005A4C6C">
      <w:pPr>
        <w:pStyle w:val="ListParagraph"/>
        <w:numPr>
          <w:ilvl w:val="0"/>
          <w:numId w:val="22"/>
        </w:numPr>
        <w:rPr>
          <w:sz w:val="24"/>
          <w:szCs w:val="24"/>
          <w:rtl/>
        </w:rPr>
      </w:pPr>
      <w:r w:rsidRPr="005A4C6C">
        <w:rPr>
          <w:sz w:val="24"/>
          <w:szCs w:val="24"/>
        </w:rPr>
        <w:t>(Evolutionary Prototyping or Throwaway Prototyping).</w:t>
      </w:r>
    </w:p>
    <w:p w14:paraId="673E014E" w14:textId="2B70F1D9" w:rsidR="005A4C6C" w:rsidRPr="005A4C6C" w:rsidRDefault="00C95227" w:rsidP="005A4C6C">
      <w:pPr>
        <w:pStyle w:val="ListParagraph"/>
        <w:numPr>
          <w:ilvl w:val="0"/>
          <w:numId w:val="22"/>
        </w:numPr>
        <w:rPr>
          <w:sz w:val="24"/>
          <w:szCs w:val="24"/>
          <w:rtl/>
        </w:rPr>
      </w:pPr>
      <w:r w:rsidRPr="005A4C6C">
        <w:rPr>
          <w:sz w:val="24"/>
          <w:szCs w:val="24"/>
        </w:rPr>
        <w:t>Develop low-fidelity prototypes for 3 main screens</w:t>
      </w:r>
    </w:p>
    <w:p w14:paraId="495631F6" w14:textId="2C417BFA" w:rsidR="00BF2D42" w:rsidRPr="00260147" w:rsidRDefault="00C95227" w:rsidP="00BF2D42">
      <w:r w:rsidRPr="00C95227">
        <w:t xml:space="preserve"> of the system and justify why your chosen approach is more appropriate for this project.</w:t>
      </w:r>
      <w:r w:rsidR="00FC7E81">
        <w:t xml:space="preserve"> </w:t>
      </w:r>
      <w:r w:rsidR="00FC7E81" w:rsidRPr="00FC7E81">
        <w:rPr>
          <w:color w:val="EE0000"/>
        </w:rPr>
        <w:t>[</w:t>
      </w:r>
      <w:r w:rsidR="00147B99">
        <w:rPr>
          <w:color w:val="EE0000"/>
        </w:rPr>
        <w:t xml:space="preserve">2 </w:t>
      </w:r>
      <w:r w:rsidR="00FC7E81" w:rsidRPr="00FC7E81">
        <w:rPr>
          <w:color w:val="EE0000"/>
        </w:rPr>
        <w:t>marks]</w:t>
      </w:r>
    </w:p>
    <w:p w14:paraId="3CADCF04" w14:textId="77777777" w:rsidR="005A4C6C" w:rsidRDefault="00BF2D42" w:rsidP="005A4C6C">
      <w:pPr>
        <w:rPr>
          <w:b/>
          <w:bCs/>
          <w:sz w:val="32"/>
          <w:szCs w:val="32"/>
          <w:rtl/>
        </w:rPr>
      </w:pPr>
      <w:r w:rsidRPr="00513D36">
        <w:rPr>
          <w:sz w:val="32"/>
          <w:szCs w:val="32"/>
        </w:rPr>
        <w:br/>
      </w:r>
      <w:r w:rsidR="005A4C6C" w:rsidRPr="00513D36">
        <w:rPr>
          <w:b/>
          <w:bCs/>
          <w:sz w:val="32"/>
          <w:szCs w:val="32"/>
        </w:rPr>
        <w:t>Selected Prototyping Approach</w:t>
      </w:r>
    </w:p>
    <w:p w14:paraId="0A0AF05E" w14:textId="77777777" w:rsidR="00513D36" w:rsidRPr="00513D36" w:rsidRDefault="00513D36" w:rsidP="005A4C6C">
      <w:pPr>
        <w:rPr>
          <w:b/>
          <w:bCs/>
          <w:sz w:val="32"/>
          <w:szCs w:val="32"/>
          <w:rtl/>
        </w:rPr>
      </w:pPr>
    </w:p>
    <w:p w14:paraId="456F5C64" w14:textId="2E835944" w:rsidR="005A4C6C" w:rsidRDefault="005A4C6C" w:rsidP="00513D36">
      <w:pPr>
        <w:pStyle w:val="ListParagraph"/>
        <w:numPr>
          <w:ilvl w:val="0"/>
          <w:numId w:val="25"/>
        </w:numPr>
        <w:rPr>
          <w:rtl/>
        </w:rPr>
      </w:pPr>
      <w:r w:rsidRPr="00513D36">
        <w:t>Evolutionary Prototyping</w:t>
      </w:r>
    </w:p>
    <w:p w14:paraId="3EBE3C9D" w14:textId="77777777" w:rsidR="00513D36" w:rsidRPr="00513D36" w:rsidRDefault="00513D36" w:rsidP="005A4C6C">
      <w:pPr>
        <w:rPr>
          <w:rtl/>
        </w:rPr>
      </w:pPr>
    </w:p>
    <w:p w14:paraId="223A6920" w14:textId="77777777" w:rsidR="005A4C6C" w:rsidRDefault="005A4C6C" w:rsidP="005A4C6C">
      <w:pPr>
        <w:rPr>
          <w:b/>
          <w:bCs/>
          <w:sz w:val="32"/>
          <w:szCs w:val="32"/>
          <w:rtl/>
        </w:rPr>
      </w:pPr>
      <w:r w:rsidRPr="00513D36">
        <w:rPr>
          <w:b/>
          <w:bCs/>
          <w:sz w:val="32"/>
          <w:szCs w:val="32"/>
        </w:rPr>
        <w:t>Justification</w:t>
      </w:r>
    </w:p>
    <w:p w14:paraId="3C79F2A4" w14:textId="77777777" w:rsidR="00513D36" w:rsidRPr="00513D36" w:rsidRDefault="00513D36" w:rsidP="005A4C6C">
      <w:pPr>
        <w:rPr>
          <w:b/>
          <w:bCs/>
          <w:sz w:val="32"/>
          <w:szCs w:val="32"/>
          <w:rtl/>
        </w:rPr>
      </w:pPr>
    </w:p>
    <w:p w14:paraId="3B14AD4B" w14:textId="77777777" w:rsidR="005A4C6C" w:rsidRPr="001D5EFE" w:rsidRDefault="005A4C6C" w:rsidP="005A4C6C">
      <w:r w:rsidRPr="001D5EFE">
        <w:t>Evolutionary Prototyping was selected because it allows the system to be improved step by step based on user feedback. Since the Student Activities Management System includes different features such as browsing activities, registration, notifications, attendance tracking, and activity management, this approach is more suitable. It helps the team understand user needs better, make improvements during development, and reduce the chance of creating a system that does not meet user expectations. </w:t>
      </w:r>
    </w:p>
    <w:p w14:paraId="715C0263" w14:textId="72EB92E2" w:rsidR="00BF2D42" w:rsidRDefault="00BF2D42" w:rsidP="00BF2D42"/>
    <w:p w14:paraId="010A392C" w14:textId="77777777" w:rsidR="00CD2353" w:rsidRPr="00513D36" w:rsidRDefault="00CD2353" w:rsidP="00CD2353">
      <w:pPr>
        <w:rPr>
          <w:sz w:val="32"/>
          <w:szCs w:val="32"/>
        </w:rPr>
      </w:pPr>
      <w:r w:rsidRPr="00513D36">
        <w:rPr>
          <w:b/>
          <w:bCs/>
          <w:sz w:val="32"/>
          <w:szCs w:val="32"/>
        </w:rPr>
        <w:t>Low-Fidelity Prototype Screens </w:t>
      </w:r>
    </w:p>
    <w:p w14:paraId="5B1CE210" w14:textId="77777777" w:rsidR="00CD2353" w:rsidRDefault="00CD2353" w:rsidP="00BF2D42"/>
    <w:p w14:paraId="196DA7FF" w14:textId="77777777" w:rsidR="00CD2353" w:rsidRDefault="00CD2353" w:rsidP="00BF2D42"/>
    <w:p w14:paraId="207E35D4" w14:textId="77777777" w:rsidR="00CD2353" w:rsidRDefault="00CD2353" w:rsidP="00BF2D42"/>
    <w:p w14:paraId="5751C28C" w14:textId="77777777" w:rsidR="00CD2353" w:rsidRDefault="00CD2353" w:rsidP="00BF2D42"/>
    <w:p w14:paraId="0A7E67CC" w14:textId="77777777" w:rsidR="00CD2353" w:rsidRDefault="00CD2353" w:rsidP="00BF2D42"/>
    <w:p w14:paraId="2A51D306" w14:textId="77777777" w:rsidR="00CD2353" w:rsidRDefault="00CD2353" w:rsidP="00BF2D42"/>
    <w:p w14:paraId="15E8C4D1" w14:textId="77777777" w:rsidR="00CD2353" w:rsidRDefault="00CD2353" w:rsidP="00BF2D42"/>
    <w:p w14:paraId="7E5F1B87" w14:textId="77777777" w:rsidR="00CD2353" w:rsidRDefault="00CD2353" w:rsidP="00BF2D42"/>
    <w:p w14:paraId="2F811720" w14:textId="77777777" w:rsidR="00CD2353" w:rsidRDefault="00CD2353" w:rsidP="00BF2D42"/>
    <w:p w14:paraId="687583DF" w14:textId="77777777" w:rsidR="00CD2353" w:rsidRDefault="00CD2353" w:rsidP="00BF2D42"/>
    <w:p w14:paraId="6445C877" w14:textId="77777777" w:rsidR="00CD2353" w:rsidRDefault="00CD2353" w:rsidP="00BF2D42"/>
    <w:p w14:paraId="207867E3" w14:textId="77777777" w:rsidR="00CD2353" w:rsidRDefault="00CD2353" w:rsidP="00BF2D42">
      <w:pPr>
        <w:rPr>
          <w:rtl/>
        </w:rPr>
      </w:pPr>
    </w:p>
    <w:p w14:paraId="313FE785" w14:textId="77777777" w:rsidR="00513D36" w:rsidRDefault="00513D36" w:rsidP="00BF2D42"/>
    <w:p w14:paraId="187C33AE" w14:textId="77777777" w:rsidR="00CD2353" w:rsidRDefault="00CD2353" w:rsidP="00BF2D42"/>
    <w:p w14:paraId="3CD5996E" w14:textId="77777777" w:rsidR="00CD2353" w:rsidRPr="00513D36" w:rsidRDefault="00CD2353" w:rsidP="00CD2353">
      <w:pPr>
        <w:rPr>
          <w:b/>
          <w:bCs/>
          <w:sz w:val="32"/>
          <w:szCs w:val="32"/>
          <w:rtl/>
        </w:rPr>
      </w:pPr>
      <w:r w:rsidRPr="00513D36">
        <w:rPr>
          <w:b/>
          <w:bCs/>
          <w:sz w:val="32"/>
          <w:szCs w:val="32"/>
        </w:rPr>
        <w:lastRenderedPageBreak/>
        <w:t>Screen 1: Home</w:t>
      </w:r>
    </w:p>
    <w:p w14:paraId="64E4B3C8" w14:textId="26DCBA3B" w:rsidR="00CD2353" w:rsidRDefault="00CD2353" w:rsidP="00BF2D42">
      <w:r>
        <w:rPr>
          <w:noProof/>
        </w:rPr>
        <w:drawing>
          <wp:inline distT="0" distB="0" distL="0" distR="0" wp14:anchorId="7CE120E1" wp14:editId="7FFF6D56">
            <wp:extent cx="3648584" cy="6592220"/>
            <wp:effectExtent l="0" t="0" r="9525" b="0"/>
            <wp:docPr id="1390823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3466" name="Picture 1390823466"/>
                    <pic:cNvPicPr/>
                  </pic:nvPicPr>
                  <pic:blipFill>
                    <a:blip r:embed="rId16"/>
                    <a:stretch>
                      <a:fillRect/>
                    </a:stretch>
                  </pic:blipFill>
                  <pic:spPr>
                    <a:xfrm>
                      <a:off x="0" y="0"/>
                      <a:ext cx="3648584" cy="6592220"/>
                    </a:xfrm>
                    <a:prstGeom prst="rect">
                      <a:avLst/>
                    </a:prstGeom>
                  </pic:spPr>
                </pic:pic>
              </a:graphicData>
            </a:graphic>
          </wp:inline>
        </w:drawing>
      </w:r>
    </w:p>
    <w:p w14:paraId="42F4D072" w14:textId="77777777" w:rsidR="00CD2353" w:rsidRDefault="00CD2353" w:rsidP="00BF2D42"/>
    <w:p w14:paraId="34DD4849" w14:textId="77777777" w:rsidR="00CD2353" w:rsidRDefault="00CD2353" w:rsidP="00BF2D42"/>
    <w:p w14:paraId="63A53C0F" w14:textId="77777777" w:rsidR="00CD2353" w:rsidRDefault="00CD2353" w:rsidP="00BF2D42"/>
    <w:p w14:paraId="4D3B0DE6" w14:textId="25812074" w:rsidR="00CD2353" w:rsidRPr="00513D36" w:rsidRDefault="00CD2353" w:rsidP="00CD2353">
      <w:pPr>
        <w:rPr>
          <w:b/>
          <w:bCs/>
          <w:sz w:val="32"/>
          <w:szCs w:val="32"/>
        </w:rPr>
      </w:pPr>
      <w:r w:rsidRPr="00513D36">
        <w:rPr>
          <w:b/>
          <w:bCs/>
          <w:sz w:val="32"/>
          <w:szCs w:val="32"/>
        </w:rPr>
        <w:t>Screen 2: My Activities</w:t>
      </w:r>
    </w:p>
    <w:p w14:paraId="32EF9903" w14:textId="065E4563" w:rsidR="00CD2353" w:rsidRDefault="00CD2353" w:rsidP="00BF2D42">
      <w:r>
        <w:rPr>
          <w:noProof/>
        </w:rPr>
        <w:drawing>
          <wp:inline distT="0" distB="0" distL="0" distR="0" wp14:anchorId="69989472" wp14:editId="3D8B5DEE">
            <wp:extent cx="3115110" cy="6354062"/>
            <wp:effectExtent l="0" t="0" r="9525" b="8890"/>
            <wp:docPr id="1151313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3455" name="Picture 1151313455"/>
                    <pic:cNvPicPr/>
                  </pic:nvPicPr>
                  <pic:blipFill>
                    <a:blip r:embed="rId17"/>
                    <a:stretch>
                      <a:fillRect/>
                    </a:stretch>
                  </pic:blipFill>
                  <pic:spPr>
                    <a:xfrm>
                      <a:off x="0" y="0"/>
                      <a:ext cx="3115110" cy="6354062"/>
                    </a:xfrm>
                    <a:prstGeom prst="rect">
                      <a:avLst/>
                    </a:prstGeom>
                  </pic:spPr>
                </pic:pic>
              </a:graphicData>
            </a:graphic>
          </wp:inline>
        </w:drawing>
      </w:r>
    </w:p>
    <w:p w14:paraId="464D42E3" w14:textId="77777777" w:rsidR="00CD2353" w:rsidRDefault="00CD2353" w:rsidP="00BF2D42">
      <w:pPr>
        <w:rPr>
          <w:rtl/>
        </w:rPr>
      </w:pPr>
    </w:p>
    <w:p w14:paraId="51A7689D" w14:textId="77777777" w:rsidR="00B86EEB" w:rsidRDefault="00B86EEB" w:rsidP="00BF2D42">
      <w:pPr>
        <w:rPr>
          <w:rtl/>
        </w:rPr>
      </w:pPr>
    </w:p>
    <w:p w14:paraId="686E9605" w14:textId="77777777" w:rsidR="00B86EEB" w:rsidRDefault="00B86EEB" w:rsidP="00BF2D42">
      <w:pPr>
        <w:rPr>
          <w:rtl/>
        </w:rPr>
      </w:pPr>
    </w:p>
    <w:p w14:paraId="3D7C3069" w14:textId="77777777" w:rsidR="00B86EEB" w:rsidRDefault="00B86EEB" w:rsidP="00BF2D42">
      <w:pPr>
        <w:rPr>
          <w:rtl/>
        </w:rPr>
      </w:pPr>
    </w:p>
    <w:p w14:paraId="1F7FE224" w14:textId="77777777" w:rsidR="00B86EEB" w:rsidRDefault="00B86EEB" w:rsidP="00BF2D42">
      <w:pPr>
        <w:rPr>
          <w:rtl/>
        </w:rPr>
      </w:pPr>
    </w:p>
    <w:p w14:paraId="71BA81B5" w14:textId="77777777" w:rsidR="00B86EEB" w:rsidRPr="00513D36" w:rsidRDefault="00B86EEB" w:rsidP="00B86EEB">
      <w:pPr>
        <w:rPr>
          <w:b/>
          <w:bCs/>
          <w:sz w:val="32"/>
          <w:szCs w:val="32"/>
        </w:rPr>
      </w:pPr>
      <w:r w:rsidRPr="00513D36">
        <w:rPr>
          <w:b/>
          <w:bCs/>
          <w:sz w:val="32"/>
          <w:szCs w:val="32"/>
        </w:rPr>
        <w:t>Screen 3: Activity Details &amp; Registration</w:t>
      </w:r>
    </w:p>
    <w:p w14:paraId="00030D3B" w14:textId="71236E90" w:rsidR="00B86EEB" w:rsidRDefault="00B86EEB" w:rsidP="00BF2D42">
      <w:pPr>
        <w:rPr>
          <w:rtl/>
        </w:rPr>
      </w:pPr>
      <w:r>
        <w:rPr>
          <w:noProof/>
        </w:rPr>
        <w:drawing>
          <wp:inline distT="0" distB="0" distL="0" distR="0" wp14:anchorId="77557768" wp14:editId="03846AAB">
            <wp:extent cx="3353268" cy="6420746"/>
            <wp:effectExtent l="0" t="0" r="0" b="0"/>
            <wp:docPr id="759020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0751" name="Picture 759020751"/>
                    <pic:cNvPicPr/>
                  </pic:nvPicPr>
                  <pic:blipFill>
                    <a:blip r:embed="rId18"/>
                    <a:stretch>
                      <a:fillRect/>
                    </a:stretch>
                  </pic:blipFill>
                  <pic:spPr>
                    <a:xfrm>
                      <a:off x="0" y="0"/>
                      <a:ext cx="3353268" cy="6420746"/>
                    </a:xfrm>
                    <a:prstGeom prst="rect">
                      <a:avLst/>
                    </a:prstGeom>
                  </pic:spPr>
                </pic:pic>
              </a:graphicData>
            </a:graphic>
          </wp:inline>
        </w:drawing>
      </w:r>
    </w:p>
    <w:p w14:paraId="34C75F72" w14:textId="77777777" w:rsidR="00B86EEB" w:rsidRDefault="00B86EEB" w:rsidP="00BF2D42">
      <w:pPr>
        <w:rPr>
          <w:rtl/>
        </w:rPr>
      </w:pPr>
    </w:p>
    <w:p w14:paraId="0EA1BBF2" w14:textId="77777777" w:rsidR="00B86EEB" w:rsidRDefault="00B86EEB" w:rsidP="00BF2D42">
      <w:pPr>
        <w:rPr>
          <w:rtl/>
        </w:rPr>
      </w:pPr>
    </w:p>
    <w:p w14:paraId="51A1AC7D" w14:textId="77777777" w:rsidR="00B86EEB" w:rsidRDefault="00B86EEB" w:rsidP="00BF2D42">
      <w:pPr>
        <w:rPr>
          <w:rtl/>
        </w:rPr>
      </w:pPr>
    </w:p>
    <w:p w14:paraId="50FC91CB" w14:textId="4DDDB5CB" w:rsidR="00B86EEB" w:rsidRPr="00513D36" w:rsidRDefault="00B86EEB" w:rsidP="00BF2D42">
      <w:pPr>
        <w:rPr>
          <w:b/>
          <w:bCs/>
          <w:sz w:val="32"/>
          <w:szCs w:val="32"/>
          <w:rtl/>
        </w:rPr>
      </w:pPr>
      <w:r w:rsidRPr="00513D36">
        <w:rPr>
          <w:b/>
          <w:bCs/>
          <w:sz w:val="32"/>
          <w:szCs w:val="32"/>
        </w:rPr>
        <w:t>Reflection</w:t>
      </w:r>
      <w:r w:rsidR="00513D36">
        <w:rPr>
          <w:rFonts w:hint="cs"/>
          <w:b/>
          <w:bCs/>
          <w:sz w:val="32"/>
          <w:szCs w:val="32"/>
          <w:rtl/>
        </w:rPr>
        <w:t>:</w:t>
      </w:r>
    </w:p>
    <w:p w14:paraId="7B77AD4E" w14:textId="77777777" w:rsidR="00513D36" w:rsidRPr="00513D36" w:rsidRDefault="00513D36" w:rsidP="00513D36"/>
    <w:p w14:paraId="394090E2" w14:textId="77777777" w:rsidR="00513D36" w:rsidRPr="00513D36" w:rsidRDefault="00513D36" w:rsidP="00513D36">
      <w:r w:rsidRPr="00513D36">
        <w:t>Working on Task 2, which involved designing the low</w:t>
      </w:r>
      <w:r w:rsidRPr="00513D36">
        <w:noBreakHyphen/>
        <w:t xml:space="preserve">fidelity prototype, was a valuable experience for me. My responsibility was to choose a suitable prototyping approach, design three main screens for the Student Activities Management </w:t>
      </w:r>
      <w:proofErr w:type="gramStart"/>
      <w:r w:rsidRPr="00513D36">
        <w:t>System, and</w:t>
      </w:r>
      <w:proofErr w:type="gramEnd"/>
      <w:r w:rsidRPr="00513D36">
        <w:t xml:space="preserve"> explain why the selected approach was appropriate. This task helped me understand that interface design is not only about making the screens look good, but also about making them simple and easy for users to use.</w:t>
      </w:r>
    </w:p>
    <w:p w14:paraId="7D02F834" w14:textId="77777777" w:rsidR="00513D36" w:rsidRPr="00513D36" w:rsidRDefault="00513D36" w:rsidP="00513D36"/>
    <w:p w14:paraId="75F8D561" w14:textId="77777777" w:rsidR="00513D36" w:rsidRPr="00513D36" w:rsidRDefault="00513D36" w:rsidP="00513D36">
      <w:r w:rsidRPr="00513D36">
        <w:t xml:space="preserve">The biggest challenge I faced was creating the prototype itself. At first, I found it difficult to decide where to place each element and how to </w:t>
      </w:r>
      <w:proofErr w:type="spellStart"/>
      <w:r w:rsidRPr="00513D36">
        <w:t>organise</w:t>
      </w:r>
      <w:proofErr w:type="spellEnd"/>
      <w:r w:rsidRPr="00513D36">
        <w:t xml:space="preserve"> the screens in a clear and simple way. I spent time changing the layout several times until I was satisfied with </w:t>
      </w:r>
      <w:proofErr w:type="gramStart"/>
      <w:r w:rsidRPr="00513D36">
        <w:t>the final result</w:t>
      </w:r>
      <w:proofErr w:type="gramEnd"/>
      <w:r w:rsidRPr="00513D36">
        <w:t xml:space="preserve">. Although it was challenging, I enjoyed the process. When I finally saw the completed prototype, I felt proud because it felt as though I had created something new from my own ideas. I even wished I could add </w:t>
      </w:r>
      <w:proofErr w:type="spellStart"/>
      <w:r w:rsidRPr="00513D36">
        <w:t>colours</w:t>
      </w:r>
      <w:proofErr w:type="spellEnd"/>
      <w:r w:rsidRPr="00513D36">
        <w:t xml:space="preserve"> and make it look more realistic, but since the project required a low</w:t>
      </w:r>
      <w:r w:rsidRPr="00513D36">
        <w:noBreakHyphen/>
        <w:t>fidelity prototype, I kept the design simple and focused on the structure instead.</w:t>
      </w:r>
    </w:p>
    <w:p w14:paraId="661ED90E" w14:textId="77777777" w:rsidR="00513D36" w:rsidRPr="00513D36" w:rsidRDefault="00513D36" w:rsidP="00513D36"/>
    <w:p w14:paraId="4879E0CD" w14:textId="77777777" w:rsidR="00513D36" w:rsidRPr="00513D36" w:rsidRDefault="00513D36" w:rsidP="00513D36">
      <w:r w:rsidRPr="00513D36">
        <w:t>I chose Evolutionary Prototyping instead of Throwaway Prototyping because I believe it is more suitable for this project. The Student Activities Management System contains different features, such as browsing activities, viewing details, and registering for events. These features may need further improvement after receiving user feedback, so Evolutionary Prototyping allows the design to be updated and refined gradually without starting over. In contrast, Throwaway Prototyping is mainly used to explore ideas and is usually discarded once the requirements are clear. For this reason, I believed Evolutionary Prototyping was the better choice.</w:t>
      </w:r>
    </w:p>
    <w:p w14:paraId="06B1F5D6" w14:textId="77777777" w:rsidR="00513D36" w:rsidRPr="00513D36" w:rsidRDefault="00513D36" w:rsidP="00513D36"/>
    <w:p w14:paraId="7430D2A7" w14:textId="77777777" w:rsidR="00513D36" w:rsidRPr="00513D36" w:rsidRDefault="00513D36" w:rsidP="00513D36">
      <w:r w:rsidRPr="00513D36">
        <w:t xml:space="preserve">During this project, I used ChatGPT only as a supporting tool. I used it to help me understand some project requirements, improve the grammar of my writing, and </w:t>
      </w:r>
      <w:proofErr w:type="spellStart"/>
      <w:r w:rsidRPr="00513D36">
        <w:t>organise</w:t>
      </w:r>
      <w:proofErr w:type="spellEnd"/>
      <w:r w:rsidRPr="00513D36">
        <w:t xml:space="preserve"> my ideas more clearly. I did not copy the responses directly. Instead, I reviewed the suggestions carefully, compared them with the project instructions, and rewrote the content in my own words to ensure it reflected my understanding and matched the project requirements.</w:t>
      </w:r>
    </w:p>
    <w:p w14:paraId="100E4E8D" w14:textId="77777777" w:rsidR="00513D36" w:rsidRPr="00513D36" w:rsidRDefault="00513D36" w:rsidP="00513D36"/>
    <w:p w14:paraId="0BC224BB" w14:textId="6F9EE68E" w:rsidR="00BC0182" w:rsidRPr="00513D36" w:rsidRDefault="00513D36" w:rsidP="00513D36">
      <w:r w:rsidRPr="00513D36">
        <w:t>If I had more time, I would create additional prototype screens and ask other students to test the interface before the final submission. Their feedback would help me improve the design and make the user experience even better. Overall, this project improved my design skills and gave me more confidence in creating user interfaces. It was a challenging but enjoyable experience, and I am pleased with what I achieved.</w:t>
      </w:r>
    </w:p>
    <w:p w14:paraId="71D47D95" w14:textId="1CEE00F6" w:rsidR="00BF2D42" w:rsidRDefault="00BF2D42" w:rsidP="00BF2D42">
      <w:pPr>
        <w:pStyle w:val="Heading1"/>
      </w:pPr>
      <w:r>
        <w:lastRenderedPageBreak/>
        <w:t>Task 3</w:t>
      </w:r>
    </w:p>
    <w:p w14:paraId="531E9D60" w14:textId="741D293E" w:rsidR="00983565" w:rsidRPr="00983565" w:rsidRDefault="00983565" w:rsidP="00983565">
      <w:r w:rsidRPr="00983565">
        <w:t>Develop the Data Flow Diagrams (DFDs):</w:t>
      </w:r>
    </w:p>
    <w:p w14:paraId="58883E85" w14:textId="77777777" w:rsidR="00983565" w:rsidRPr="00983565" w:rsidRDefault="00983565" w:rsidP="00983565">
      <w:pPr>
        <w:pStyle w:val="ListParagraph"/>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ListParagraph"/>
        <w:numPr>
          <w:ilvl w:val="0"/>
          <w:numId w:val="12"/>
        </w:numPr>
        <w:rPr>
          <w:sz w:val="24"/>
          <w:szCs w:val="24"/>
        </w:rPr>
      </w:pPr>
      <w:proofErr w:type="gramStart"/>
      <w:r w:rsidRPr="00983565">
        <w:rPr>
          <w:sz w:val="24"/>
          <w:szCs w:val="24"/>
        </w:rPr>
        <w:t>Level-0</w:t>
      </w:r>
      <w:proofErr w:type="gramEnd"/>
      <w:r w:rsidRPr="00983565">
        <w:rPr>
          <w:sz w:val="24"/>
          <w:szCs w:val="24"/>
        </w:rPr>
        <w:t xml:space="preserve"> DFD</w:t>
      </w:r>
    </w:p>
    <w:p w14:paraId="3F48509E" w14:textId="3214D1EA" w:rsidR="00BF2D42" w:rsidRDefault="00E47B63" w:rsidP="00983565">
      <w:pPr>
        <w:pStyle w:val="ListParagraph"/>
        <w:numPr>
          <w:ilvl w:val="0"/>
          <w:numId w:val="12"/>
        </w:numPr>
        <w:rPr>
          <w:sz w:val="24"/>
          <w:szCs w:val="24"/>
        </w:rPr>
      </w:pPr>
      <w:r>
        <w:rPr>
          <w:sz w:val="24"/>
          <w:szCs w:val="24"/>
        </w:rPr>
        <w:t>Three</w:t>
      </w:r>
      <w:r w:rsidR="00983565" w:rsidRPr="00983565">
        <w:rPr>
          <w:sz w:val="24"/>
          <w:szCs w:val="24"/>
        </w:rPr>
        <w:t xml:space="preserve"> </w:t>
      </w:r>
      <w:proofErr w:type="gramStart"/>
      <w:r w:rsidR="00983565" w:rsidRPr="00983565">
        <w:rPr>
          <w:sz w:val="24"/>
          <w:szCs w:val="24"/>
        </w:rPr>
        <w:t>Level-1</w:t>
      </w:r>
      <w:proofErr w:type="gramEnd"/>
      <w:r w:rsidR="00983565" w:rsidRPr="00983565">
        <w:rPr>
          <w:sz w:val="24"/>
          <w:szCs w:val="24"/>
        </w:rPr>
        <w:t xml:space="preserve">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 w14:paraId="78D86C31" w14:textId="5E3BA2B5" w:rsidR="00D4564D" w:rsidRPr="00513D36" w:rsidRDefault="004640D7" w:rsidP="00D4564D">
      <w:pPr>
        <w:rPr>
          <w:b/>
          <w:bCs/>
          <w:sz w:val="32"/>
          <w:szCs w:val="32"/>
        </w:rPr>
      </w:pPr>
      <w:r w:rsidRPr="00513D36">
        <w:rPr>
          <w:b/>
          <w:bCs/>
          <w:sz w:val="32"/>
          <w:szCs w:val="32"/>
        </w:rPr>
        <w:t xml:space="preserve">Context Diagram: </w:t>
      </w:r>
      <w:r w:rsidRPr="00513D36">
        <w:rPr>
          <w:b/>
          <w:bCs/>
          <w:noProof/>
          <w:sz w:val="32"/>
          <w:szCs w:val="32"/>
        </w:rPr>
        <w:drawing>
          <wp:inline distT="0" distB="0" distL="0" distR="0" wp14:anchorId="30DDD611" wp14:editId="7AC1925D">
            <wp:extent cx="5349240" cy="3488055"/>
            <wp:effectExtent l="0" t="0" r="0" b="4445"/>
            <wp:docPr id="472861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1309" name="Picture 472861309"/>
                    <pic:cNvPicPr/>
                  </pic:nvPicPr>
                  <pic:blipFill>
                    <a:blip r:embed="rId19"/>
                    <a:stretch>
                      <a:fillRect/>
                    </a:stretch>
                  </pic:blipFill>
                  <pic:spPr>
                    <a:xfrm>
                      <a:off x="0" y="0"/>
                      <a:ext cx="5349240" cy="3488055"/>
                    </a:xfrm>
                    <a:prstGeom prst="rect">
                      <a:avLst/>
                    </a:prstGeom>
                  </pic:spPr>
                </pic:pic>
              </a:graphicData>
            </a:graphic>
          </wp:inline>
        </w:drawing>
      </w:r>
    </w:p>
    <w:p w14:paraId="725CB657" w14:textId="77777777" w:rsidR="00D4564D" w:rsidRDefault="00D4564D" w:rsidP="00D4564D"/>
    <w:p w14:paraId="16FD5D12" w14:textId="77777777" w:rsidR="00D4564D" w:rsidRDefault="00D4564D" w:rsidP="00D4564D"/>
    <w:p w14:paraId="5870C523" w14:textId="77777777" w:rsidR="00D4564D" w:rsidRDefault="00D4564D" w:rsidP="00D4564D"/>
    <w:p w14:paraId="550E53FA" w14:textId="77777777" w:rsidR="00D4564D" w:rsidRDefault="00D4564D" w:rsidP="00D4564D"/>
    <w:p w14:paraId="35DA7D97" w14:textId="2C289B3B" w:rsidR="004640D7" w:rsidRPr="004640D7" w:rsidRDefault="004640D7" w:rsidP="004640D7">
      <w:pPr>
        <w:ind w:left="360"/>
      </w:pPr>
      <w:proofErr w:type="gramStart"/>
      <w:r w:rsidRPr="00513D36">
        <w:rPr>
          <w:b/>
          <w:bCs/>
          <w:sz w:val="32"/>
          <w:szCs w:val="32"/>
        </w:rPr>
        <w:lastRenderedPageBreak/>
        <w:t>Level-0</w:t>
      </w:r>
      <w:proofErr w:type="gramEnd"/>
      <w:r w:rsidRPr="00513D36">
        <w:rPr>
          <w:b/>
          <w:bCs/>
          <w:sz w:val="32"/>
          <w:szCs w:val="32"/>
        </w:rPr>
        <w:t xml:space="preserve"> </w:t>
      </w:r>
      <w:proofErr w:type="gramStart"/>
      <w:r w:rsidRPr="00513D36">
        <w:rPr>
          <w:b/>
          <w:bCs/>
          <w:sz w:val="32"/>
          <w:szCs w:val="32"/>
        </w:rPr>
        <w:t>DFD :</w:t>
      </w:r>
      <w:proofErr w:type="gramEnd"/>
      <w:r>
        <w:t xml:space="preserve"> </w:t>
      </w:r>
      <w:r>
        <w:rPr>
          <w:noProof/>
        </w:rPr>
        <w:drawing>
          <wp:inline distT="0" distB="0" distL="0" distR="0" wp14:anchorId="2CD7E1B4" wp14:editId="75F21C37">
            <wp:extent cx="5349240" cy="3700780"/>
            <wp:effectExtent l="0" t="0" r="0" b="0"/>
            <wp:docPr id="528850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0872" name="Picture 528850872"/>
                    <pic:cNvPicPr/>
                  </pic:nvPicPr>
                  <pic:blipFill>
                    <a:blip r:embed="rId20"/>
                    <a:stretch>
                      <a:fillRect/>
                    </a:stretch>
                  </pic:blipFill>
                  <pic:spPr>
                    <a:xfrm>
                      <a:off x="0" y="0"/>
                      <a:ext cx="5349240" cy="3700780"/>
                    </a:xfrm>
                    <a:prstGeom prst="rect">
                      <a:avLst/>
                    </a:prstGeom>
                  </pic:spPr>
                </pic:pic>
              </a:graphicData>
            </a:graphic>
          </wp:inline>
        </w:drawing>
      </w:r>
    </w:p>
    <w:p w14:paraId="3D52978C" w14:textId="77777777" w:rsidR="00D4564D" w:rsidRDefault="00D4564D" w:rsidP="00D4564D"/>
    <w:p w14:paraId="2A803862" w14:textId="77777777" w:rsidR="00D4564D" w:rsidRDefault="00D4564D" w:rsidP="00D4564D"/>
    <w:p w14:paraId="1E4EDB76" w14:textId="77777777" w:rsidR="00D4564D" w:rsidRDefault="00D4564D" w:rsidP="00D4564D"/>
    <w:p w14:paraId="5A5FC607" w14:textId="77777777" w:rsidR="00D4564D" w:rsidRDefault="00D4564D" w:rsidP="00D4564D"/>
    <w:p w14:paraId="30910F94" w14:textId="77777777" w:rsidR="00D4564D" w:rsidRDefault="00D4564D" w:rsidP="00D4564D"/>
    <w:p w14:paraId="2E5BC4AB" w14:textId="73ADF08F" w:rsidR="00D4564D" w:rsidRDefault="00D4564D" w:rsidP="00D4564D">
      <w:pPr>
        <w:rPr>
          <w:rtl/>
        </w:rPr>
      </w:pPr>
    </w:p>
    <w:p w14:paraId="2B394B09" w14:textId="77777777" w:rsidR="00513D36" w:rsidRDefault="00513D36" w:rsidP="00D4564D">
      <w:pPr>
        <w:rPr>
          <w:rtl/>
        </w:rPr>
      </w:pPr>
    </w:p>
    <w:p w14:paraId="3C84A634" w14:textId="77777777" w:rsidR="00513D36" w:rsidRDefault="00513D36" w:rsidP="00D4564D">
      <w:pPr>
        <w:rPr>
          <w:rtl/>
        </w:rPr>
      </w:pPr>
    </w:p>
    <w:p w14:paraId="13367175" w14:textId="77777777" w:rsidR="00513D36" w:rsidRDefault="00513D36" w:rsidP="00D4564D">
      <w:pPr>
        <w:rPr>
          <w:rtl/>
        </w:rPr>
      </w:pPr>
    </w:p>
    <w:p w14:paraId="6FBFDE6F" w14:textId="77777777" w:rsidR="00513D36" w:rsidRDefault="00513D36" w:rsidP="00D4564D">
      <w:pPr>
        <w:rPr>
          <w:rtl/>
        </w:rPr>
      </w:pPr>
    </w:p>
    <w:p w14:paraId="66C29D6F" w14:textId="77777777" w:rsidR="00513D36" w:rsidRDefault="00513D36" w:rsidP="00D4564D">
      <w:pPr>
        <w:rPr>
          <w:rtl/>
        </w:rPr>
      </w:pPr>
    </w:p>
    <w:p w14:paraId="055DBB31" w14:textId="77777777" w:rsidR="00513D36" w:rsidRDefault="00513D36" w:rsidP="00D4564D">
      <w:pPr>
        <w:rPr>
          <w:rtl/>
        </w:rPr>
      </w:pPr>
    </w:p>
    <w:p w14:paraId="59FF2E08" w14:textId="77777777" w:rsidR="00513D36" w:rsidRDefault="00513D36" w:rsidP="00D4564D">
      <w:pPr>
        <w:rPr>
          <w:rtl/>
        </w:rPr>
      </w:pPr>
    </w:p>
    <w:p w14:paraId="43E33D17" w14:textId="77777777" w:rsidR="00513D36" w:rsidRDefault="00513D36" w:rsidP="00D4564D">
      <w:pPr>
        <w:rPr>
          <w:rtl/>
        </w:rPr>
      </w:pPr>
    </w:p>
    <w:p w14:paraId="220ACFE8" w14:textId="77777777" w:rsidR="00513D36" w:rsidRDefault="00513D36" w:rsidP="00D4564D">
      <w:pPr>
        <w:rPr>
          <w:rtl/>
        </w:rPr>
      </w:pPr>
    </w:p>
    <w:p w14:paraId="417985FD" w14:textId="77777777" w:rsidR="00513D36" w:rsidRDefault="00513D36" w:rsidP="00D4564D">
      <w:pPr>
        <w:rPr>
          <w:rtl/>
        </w:rPr>
      </w:pPr>
    </w:p>
    <w:p w14:paraId="61F814E1" w14:textId="77777777" w:rsidR="00513D36" w:rsidRDefault="00513D36" w:rsidP="00D4564D"/>
    <w:p w14:paraId="650B3C77" w14:textId="77777777" w:rsidR="00D4564D" w:rsidRDefault="00D4564D" w:rsidP="00D4564D"/>
    <w:p w14:paraId="52E53D5A" w14:textId="77777777" w:rsidR="00D4564D" w:rsidRDefault="00D4564D" w:rsidP="00D4564D"/>
    <w:p w14:paraId="1549C578" w14:textId="603A2DBD" w:rsidR="004640D7" w:rsidRPr="00513D36" w:rsidRDefault="004640D7" w:rsidP="00513D36">
      <w:pPr>
        <w:rPr>
          <w:b/>
          <w:bCs/>
          <w:sz w:val="32"/>
          <w:szCs w:val="32"/>
        </w:rPr>
      </w:pPr>
      <w:proofErr w:type="gramStart"/>
      <w:r w:rsidRPr="00513D36">
        <w:rPr>
          <w:b/>
          <w:bCs/>
          <w:color w:val="000000"/>
          <w:sz w:val="32"/>
          <w:szCs w:val="32"/>
          <w:shd w:val="clear" w:color="auto" w:fill="ECECEC"/>
        </w:rPr>
        <w:lastRenderedPageBreak/>
        <w:t>Level-1</w:t>
      </w:r>
      <w:proofErr w:type="gramEnd"/>
      <w:r w:rsidRPr="00513D36">
        <w:rPr>
          <w:b/>
          <w:bCs/>
          <w:color w:val="000000"/>
          <w:sz w:val="32"/>
          <w:szCs w:val="32"/>
          <w:shd w:val="clear" w:color="auto" w:fill="ECECEC"/>
        </w:rPr>
        <w:t xml:space="preserve"> DFD: Process 1.0</w:t>
      </w:r>
    </w:p>
    <w:p w14:paraId="53D0D305" w14:textId="40ABAE48" w:rsidR="00D4564D" w:rsidRDefault="004640D7" w:rsidP="00D4564D">
      <w:pPr>
        <w:rPr>
          <w:rtl/>
        </w:rPr>
      </w:pPr>
      <w:r>
        <w:rPr>
          <w:noProof/>
        </w:rPr>
        <w:drawing>
          <wp:inline distT="0" distB="0" distL="0" distR="0" wp14:anchorId="4FB86ED1" wp14:editId="31F1D4E7">
            <wp:extent cx="3913632" cy="6040147"/>
            <wp:effectExtent l="0" t="0" r="0" b="5080"/>
            <wp:docPr id="1895077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7614" name="Picture 1895077614"/>
                    <pic:cNvPicPr/>
                  </pic:nvPicPr>
                  <pic:blipFill>
                    <a:blip r:embed="rId21"/>
                    <a:stretch>
                      <a:fillRect/>
                    </a:stretch>
                  </pic:blipFill>
                  <pic:spPr>
                    <a:xfrm>
                      <a:off x="0" y="0"/>
                      <a:ext cx="3949096" cy="6094881"/>
                    </a:xfrm>
                    <a:prstGeom prst="rect">
                      <a:avLst/>
                    </a:prstGeom>
                  </pic:spPr>
                </pic:pic>
              </a:graphicData>
            </a:graphic>
          </wp:inline>
        </w:drawing>
      </w:r>
    </w:p>
    <w:p w14:paraId="3356F9B1" w14:textId="77777777" w:rsidR="00513D36" w:rsidRDefault="00513D36" w:rsidP="00D4564D">
      <w:pPr>
        <w:rPr>
          <w:rtl/>
        </w:rPr>
      </w:pPr>
    </w:p>
    <w:p w14:paraId="601930A4" w14:textId="77777777" w:rsidR="00513D36" w:rsidRDefault="00513D36" w:rsidP="00D4564D">
      <w:pPr>
        <w:rPr>
          <w:rtl/>
        </w:rPr>
      </w:pPr>
    </w:p>
    <w:p w14:paraId="7B183A10" w14:textId="77777777" w:rsidR="00513D36" w:rsidRDefault="00513D36" w:rsidP="00D4564D">
      <w:pPr>
        <w:rPr>
          <w:rtl/>
        </w:rPr>
      </w:pPr>
    </w:p>
    <w:p w14:paraId="037B9FF0" w14:textId="77777777" w:rsidR="00513D36" w:rsidRDefault="00513D36" w:rsidP="00D4564D"/>
    <w:p w14:paraId="714F02E3" w14:textId="77777777" w:rsidR="004640D7" w:rsidRDefault="004640D7" w:rsidP="00D4564D"/>
    <w:p w14:paraId="310B40F8" w14:textId="6832F4FF" w:rsidR="004640D7" w:rsidRPr="00513D36" w:rsidRDefault="002657F8" w:rsidP="00D4564D">
      <w:pPr>
        <w:rPr>
          <w:b/>
          <w:bCs/>
          <w:sz w:val="32"/>
          <w:szCs w:val="32"/>
        </w:rPr>
      </w:pPr>
      <w:proofErr w:type="gramStart"/>
      <w:r w:rsidRPr="00513D36">
        <w:rPr>
          <w:b/>
          <w:bCs/>
          <w:color w:val="000000"/>
          <w:sz w:val="32"/>
          <w:szCs w:val="32"/>
          <w:shd w:val="clear" w:color="auto" w:fill="ECECEC"/>
        </w:rPr>
        <w:lastRenderedPageBreak/>
        <w:t>Level-1</w:t>
      </w:r>
      <w:proofErr w:type="gramEnd"/>
      <w:r w:rsidRPr="00513D36">
        <w:rPr>
          <w:b/>
          <w:bCs/>
          <w:color w:val="000000"/>
          <w:sz w:val="32"/>
          <w:szCs w:val="32"/>
          <w:shd w:val="clear" w:color="auto" w:fill="ECECEC"/>
        </w:rPr>
        <w:t xml:space="preserve"> DFD: Process 2.0:</w:t>
      </w:r>
    </w:p>
    <w:p w14:paraId="356A5D48" w14:textId="0333055C" w:rsidR="004640D7" w:rsidRDefault="002657F8" w:rsidP="00D4564D">
      <w:r>
        <w:rPr>
          <w:noProof/>
        </w:rPr>
        <w:drawing>
          <wp:inline distT="0" distB="0" distL="0" distR="0" wp14:anchorId="62C91584" wp14:editId="25AD474B">
            <wp:extent cx="4133088" cy="6076484"/>
            <wp:effectExtent l="0" t="0" r="0" b="0"/>
            <wp:docPr id="77112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575" name="Picture 77112575"/>
                    <pic:cNvPicPr/>
                  </pic:nvPicPr>
                  <pic:blipFill>
                    <a:blip r:embed="rId22"/>
                    <a:stretch>
                      <a:fillRect/>
                    </a:stretch>
                  </pic:blipFill>
                  <pic:spPr>
                    <a:xfrm>
                      <a:off x="0" y="0"/>
                      <a:ext cx="4152004" cy="6104295"/>
                    </a:xfrm>
                    <a:prstGeom prst="rect">
                      <a:avLst/>
                    </a:prstGeom>
                  </pic:spPr>
                </pic:pic>
              </a:graphicData>
            </a:graphic>
          </wp:inline>
        </w:drawing>
      </w:r>
    </w:p>
    <w:p w14:paraId="24397E0B" w14:textId="77777777" w:rsidR="002657F8" w:rsidRDefault="002657F8" w:rsidP="00D4564D"/>
    <w:p w14:paraId="7A36CAD3" w14:textId="77777777" w:rsidR="002657F8" w:rsidRDefault="002657F8" w:rsidP="00D4564D"/>
    <w:p w14:paraId="30B2A05C" w14:textId="77777777" w:rsidR="006B4192" w:rsidRDefault="006B4192" w:rsidP="00D4564D"/>
    <w:p w14:paraId="55FA7D5F" w14:textId="77777777" w:rsidR="006B4192" w:rsidRDefault="006B4192" w:rsidP="00D4564D"/>
    <w:p w14:paraId="23D1B01E" w14:textId="77777777" w:rsidR="006B4192" w:rsidRDefault="006B4192" w:rsidP="00D4564D"/>
    <w:p w14:paraId="567CCCB8" w14:textId="77777777" w:rsidR="006B4192" w:rsidRDefault="006B4192" w:rsidP="00D4564D"/>
    <w:p w14:paraId="511EB8DA" w14:textId="77777777" w:rsidR="006B4192" w:rsidRDefault="006B4192" w:rsidP="00D4564D"/>
    <w:p w14:paraId="3297D737" w14:textId="77777777" w:rsidR="006B4192" w:rsidRDefault="006B4192" w:rsidP="00D4564D"/>
    <w:p w14:paraId="5CFE7622" w14:textId="75DA6C2C" w:rsidR="002657F8" w:rsidRPr="00513D36" w:rsidRDefault="002657F8" w:rsidP="00513D36">
      <w:pPr>
        <w:rPr>
          <w:b/>
          <w:bCs/>
          <w:sz w:val="32"/>
          <w:szCs w:val="32"/>
        </w:rPr>
      </w:pPr>
      <w:proofErr w:type="gramStart"/>
      <w:r w:rsidRPr="00513D36">
        <w:rPr>
          <w:b/>
          <w:bCs/>
          <w:color w:val="000000"/>
          <w:sz w:val="32"/>
          <w:szCs w:val="32"/>
          <w:shd w:val="clear" w:color="auto" w:fill="ECECEC"/>
        </w:rPr>
        <w:t>Level-1</w:t>
      </w:r>
      <w:proofErr w:type="gramEnd"/>
      <w:r w:rsidRPr="00513D36">
        <w:rPr>
          <w:b/>
          <w:bCs/>
          <w:color w:val="000000"/>
          <w:sz w:val="32"/>
          <w:szCs w:val="32"/>
          <w:shd w:val="clear" w:color="auto" w:fill="ECECEC"/>
        </w:rPr>
        <w:t xml:space="preserve"> DFD: Process 3.0:</w:t>
      </w:r>
    </w:p>
    <w:p w14:paraId="5980A255" w14:textId="6B36FB8E" w:rsidR="00137F57" w:rsidRDefault="002657F8" w:rsidP="00137F57">
      <w:r>
        <w:rPr>
          <w:noProof/>
        </w:rPr>
        <w:drawing>
          <wp:inline distT="0" distB="0" distL="0" distR="0" wp14:anchorId="6E2D0EF0" wp14:editId="36F487DB">
            <wp:extent cx="4707510" cy="5584300"/>
            <wp:effectExtent l="0" t="0" r="4445" b="3810"/>
            <wp:docPr id="612444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4131" name="Picture 612444131"/>
                    <pic:cNvPicPr/>
                  </pic:nvPicPr>
                  <pic:blipFill>
                    <a:blip r:embed="rId23"/>
                    <a:stretch>
                      <a:fillRect/>
                    </a:stretch>
                  </pic:blipFill>
                  <pic:spPr>
                    <a:xfrm>
                      <a:off x="0" y="0"/>
                      <a:ext cx="4747640" cy="5631905"/>
                    </a:xfrm>
                    <a:prstGeom prst="rect">
                      <a:avLst/>
                    </a:prstGeom>
                  </pic:spPr>
                </pic:pic>
              </a:graphicData>
            </a:graphic>
          </wp:inline>
        </w:drawing>
      </w:r>
    </w:p>
    <w:p w14:paraId="428A7076" w14:textId="77777777" w:rsidR="00137F57" w:rsidRDefault="00137F57" w:rsidP="00137F57"/>
    <w:p w14:paraId="7C38DB5E" w14:textId="77777777" w:rsidR="00137F57" w:rsidRDefault="00137F57" w:rsidP="00137F57"/>
    <w:p w14:paraId="4B2C3E3E" w14:textId="77777777" w:rsidR="00137F57" w:rsidRDefault="00137F57" w:rsidP="00137F57"/>
    <w:p w14:paraId="178DDA77" w14:textId="77777777" w:rsidR="00137F57" w:rsidRDefault="00137F57" w:rsidP="00137F57"/>
    <w:p w14:paraId="17485209" w14:textId="77777777" w:rsidR="00137F57" w:rsidRDefault="00137F57" w:rsidP="00137F57"/>
    <w:p w14:paraId="7C847D58" w14:textId="77777777" w:rsidR="00137F57" w:rsidRDefault="00137F57" w:rsidP="00137F57"/>
    <w:p w14:paraId="60EF803D" w14:textId="77777777" w:rsidR="00137F57" w:rsidRDefault="00137F57" w:rsidP="00137F57"/>
    <w:p w14:paraId="712D5587" w14:textId="77777777" w:rsidR="00137F57" w:rsidRDefault="00137F57" w:rsidP="00137F57"/>
    <w:p w14:paraId="3ABD4776" w14:textId="77777777" w:rsidR="00137F57" w:rsidRDefault="00137F57" w:rsidP="00137F57"/>
    <w:p w14:paraId="75748747" w14:textId="0C8CD872" w:rsidR="00137F57" w:rsidRPr="00513D36" w:rsidRDefault="00137F57" w:rsidP="00137F57">
      <w:pPr>
        <w:rPr>
          <w:b/>
          <w:bCs/>
          <w:sz w:val="32"/>
          <w:szCs w:val="32"/>
        </w:rPr>
      </w:pPr>
      <w:r w:rsidRPr="00513D36">
        <w:rPr>
          <w:b/>
          <w:bCs/>
          <w:sz w:val="32"/>
          <w:szCs w:val="32"/>
        </w:rPr>
        <w:t xml:space="preserve">Reflection:  </w:t>
      </w:r>
    </w:p>
    <w:p w14:paraId="058F2773" w14:textId="77777777" w:rsidR="00137F57" w:rsidRDefault="00137F57" w:rsidP="00137F57"/>
    <w:p w14:paraId="167A35EF" w14:textId="57C51439" w:rsidR="00137F57" w:rsidRPr="00137F57" w:rsidRDefault="00137F57" w:rsidP="00137F57">
      <w:r w:rsidRPr="00137F57">
        <w:rPr>
          <w:color w:val="000000"/>
          <w:sz w:val="22"/>
          <w:szCs w:val="22"/>
        </w:rPr>
        <w:t xml:space="preserve">Working on Task 3 of the Student Activities Management System (SAMS) project was a valuable hands-on experience that significantly deepened my understanding of functional modeling and data flow analysis. Over a period of about </w:t>
      </w:r>
      <w:r w:rsidR="008E2BF5">
        <w:rPr>
          <w:color w:val="000000"/>
          <w:sz w:val="22"/>
          <w:szCs w:val="22"/>
        </w:rPr>
        <w:t xml:space="preserve">a </w:t>
      </w:r>
      <w:r w:rsidRPr="00137F57">
        <w:rPr>
          <w:color w:val="000000"/>
          <w:sz w:val="22"/>
          <w:szCs w:val="22"/>
        </w:rPr>
        <w:t xml:space="preserve">week, my main responsibility was to analyze the system requirements and translate them into a structured set of Data Flow Diagrams (DFDs), including the Context Diagram, </w:t>
      </w:r>
      <w:proofErr w:type="gramStart"/>
      <w:r w:rsidRPr="00137F57">
        <w:rPr>
          <w:color w:val="000000"/>
          <w:sz w:val="22"/>
          <w:szCs w:val="22"/>
        </w:rPr>
        <w:t>Level-0</w:t>
      </w:r>
      <w:proofErr w:type="gramEnd"/>
      <w:r w:rsidRPr="00137F57">
        <w:rPr>
          <w:color w:val="000000"/>
          <w:sz w:val="22"/>
          <w:szCs w:val="22"/>
        </w:rPr>
        <w:t xml:space="preserve"> DFD, and three detailed </w:t>
      </w:r>
      <w:proofErr w:type="gramStart"/>
      <w:r w:rsidRPr="00137F57">
        <w:rPr>
          <w:color w:val="000000"/>
          <w:sz w:val="22"/>
          <w:szCs w:val="22"/>
        </w:rPr>
        <w:t>Level-1</w:t>
      </w:r>
      <w:proofErr w:type="gramEnd"/>
      <w:r w:rsidRPr="00137F57">
        <w:rPr>
          <w:color w:val="000000"/>
          <w:sz w:val="22"/>
          <w:szCs w:val="22"/>
        </w:rPr>
        <w:t xml:space="preserve"> DFDs for the major system processes.</w:t>
      </w:r>
    </w:p>
    <w:p w14:paraId="6973DCAD" w14:textId="77777777" w:rsidR="00137F57" w:rsidRPr="00137F57" w:rsidRDefault="00137F57" w:rsidP="00137F57"/>
    <w:p w14:paraId="1CE5C44C" w14:textId="77777777" w:rsidR="00137F57" w:rsidRPr="00137F57" w:rsidRDefault="00137F57" w:rsidP="00137F57">
      <w:r w:rsidRPr="00137F57">
        <w:rPr>
          <w:color w:val="000000"/>
          <w:sz w:val="22"/>
          <w:szCs w:val="22"/>
        </w:rPr>
        <w:t xml:space="preserve">One of the most significant challenges I faced during this task was ensuring proper balancing and consistency across the different diagram levels. Initially, I struggled to correctly map the data inputs and outputs between external entities and data stores without creating redundant flows. For instance, differentiating between read-only data accesses and write operations for the Activity, Registration, and Attendance databases required careful attention. I noticed this problem when reviewing my early sketches, where the connections appeared cluttered and hard to follow. To solve this, I systematically reviewed standard Gane-Sarson notation rules, broke down each process into distinct subprocesses, and double-checked that all incoming and outgoing data flows matched across the </w:t>
      </w:r>
      <w:proofErr w:type="gramStart"/>
      <w:r w:rsidRPr="00137F57">
        <w:rPr>
          <w:color w:val="000000"/>
          <w:sz w:val="22"/>
          <w:szCs w:val="22"/>
        </w:rPr>
        <w:t>Level-0</w:t>
      </w:r>
      <w:proofErr w:type="gramEnd"/>
      <w:r w:rsidRPr="00137F57">
        <w:rPr>
          <w:color w:val="000000"/>
          <w:sz w:val="22"/>
          <w:szCs w:val="22"/>
        </w:rPr>
        <w:t xml:space="preserve"> and </w:t>
      </w:r>
      <w:proofErr w:type="gramStart"/>
      <w:r w:rsidRPr="00137F57">
        <w:rPr>
          <w:color w:val="000000"/>
          <w:sz w:val="22"/>
          <w:szCs w:val="22"/>
        </w:rPr>
        <w:t>Level-1</w:t>
      </w:r>
      <w:proofErr w:type="gramEnd"/>
      <w:r w:rsidRPr="00137F57">
        <w:rPr>
          <w:color w:val="000000"/>
          <w:sz w:val="22"/>
          <w:szCs w:val="22"/>
        </w:rPr>
        <w:t xml:space="preserve"> diagrams.</w:t>
      </w:r>
    </w:p>
    <w:p w14:paraId="35A85D38" w14:textId="77777777" w:rsidR="00137F57" w:rsidRPr="00137F57" w:rsidRDefault="00137F57" w:rsidP="00137F57"/>
    <w:p w14:paraId="170CFD5F" w14:textId="77777777" w:rsidR="00137F57" w:rsidRPr="00137F57" w:rsidRDefault="00137F57" w:rsidP="00137F57">
      <w:r w:rsidRPr="00137F57">
        <w:rPr>
          <w:color w:val="000000"/>
          <w:sz w:val="22"/>
          <w:szCs w:val="22"/>
        </w:rPr>
        <w:t xml:space="preserve">Another key decision was choosing draw.io to build the final diagrams instead of basic drawing tools. Although setting up the diagrams in draw.io required extra effort to properly align </w:t>
      </w:r>
      <w:proofErr w:type="spellStart"/>
      <w:proofErr w:type="gramStart"/>
      <w:r w:rsidRPr="00137F57">
        <w:rPr>
          <w:color w:val="000000"/>
          <w:sz w:val="22"/>
          <w:szCs w:val="22"/>
        </w:rPr>
        <w:t>shapes,Organizing</w:t>
      </w:r>
      <w:proofErr w:type="spellEnd"/>
      <w:proofErr w:type="gramEnd"/>
      <w:r w:rsidRPr="00137F57">
        <w:rPr>
          <w:color w:val="000000"/>
          <w:sz w:val="22"/>
          <w:szCs w:val="22"/>
        </w:rPr>
        <w:t xml:space="preserve"> curved connectors and maintaining standard DFD symbols was a tradeoff well worth it. It allowed me to produce clear, highly accurate, professional models that accurately represent the system architecture.</w:t>
      </w:r>
    </w:p>
    <w:p w14:paraId="6860D8B0" w14:textId="77777777" w:rsidR="00137F57" w:rsidRPr="00137F57" w:rsidRDefault="00137F57" w:rsidP="00137F57"/>
    <w:p w14:paraId="6665B419" w14:textId="77777777" w:rsidR="00137F57" w:rsidRPr="00137F57" w:rsidRDefault="00137F57" w:rsidP="00137F57">
      <w:r w:rsidRPr="00137F57">
        <w:rPr>
          <w:color w:val="000000"/>
          <w:sz w:val="22"/>
          <w:szCs w:val="22"/>
        </w:rPr>
        <w:t>If I had more time to redo this project, I would conduct a peer review session with campus activity managers earlier to validate the data flow logic against real-world operations. Overall, completing this task significantly enhanced my skills in visual system design, logical process mapping, and technical problem-solving.</w:t>
      </w:r>
    </w:p>
    <w:p w14:paraId="66BB0CF4" w14:textId="77777777" w:rsidR="00137F57" w:rsidRPr="00137F57" w:rsidRDefault="00137F57" w:rsidP="00137F57"/>
    <w:p w14:paraId="2107433B" w14:textId="77777777" w:rsidR="00137F57" w:rsidRPr="002657F8" w:rsidRDefault="00137F57" w:rsidP="00137F57"/>
    <w:p w14:paraId="260576B0" w14:textId="26AC7548" w:rsidR="00D4564D" w:rsidRDefault="00D4564D" w:rsidP="00D4564D">
      <w:pPr>
        <w:pStyle w:val="Heading1"/>
      </w:pPr>
      <w:r>
        <w:lastRenderedPageBreak/>
        <w:t>Task 4</w:t>
      </w:r>
    </w:p>
    <w:p w14:paraId="18E4C8D5" w14:textId="39EA919C" w:rsidR="00A7682B" w:rsidRPr="00A7682B" w:rsidRDefault="00A7682B" w:rsidP="00A7682B">
      <w:r w:rsidRPr="00A7682B">
        <w:t>Develop the Use Case Model:</w:t>
      </w:r>
    </w:p>
    <w:p w14:paraId="1BF95DEF" w14:textId="7DA8A190" w:rsidR="00A7682B" w:rsidRPr="00A7682B" w:rsidRDefault="00A7682B" w:rsidP="00A7682B">
      <w:pPr>
        <w:pStyle w:val="ListParagraph"/>
        <w:numPr>
          <w:ilvl w:val="0"/>
          <w:numId w:val="13"/>
        </w:numPr>
        <w:rPr>
          <w:sz w:val="24"/>
          <w:szCs w:val="24"/>
        </w:rPr>
      </w:pPr>
      <w:r w:rsidRPr="00A7682B">
        <w:rPr>
          <w:sz w:val="24"/>
          <w:szCs w:val="24"/>
        </w:rPr>
        <w:t>Identify all system actors.</w:t>
      </w:r>
    </w:p>
    <w:p w14:paraId="48956966" w14:textId="3A23A257" w:rsidR="00A7682B" w:rsidRPr="00A7682B" w:rsidRDefault="00A7682B" w:rsidP="00A7682B">
      <w:pPr>
        <w:pStyle w:val="ListParagraph"/>
        <w:numPr>
          <w:ilvl w:val="0"/>
          <w:numId w:val="13"/>
        </w:numPr>
        <w:rPr>
          <w:sz w:val="24"/>
          <w:szCs w:val="24"/>
        </w:rPr>
      </w:pPr>
      <w:r w:rsidRPr="00A7682B">
        <w:rPr>
          <w:sz w:val="24"/>
          <w:szCs w:val="24"/>
        </w:rPr>
        <w:t>Create one complete Use Case Diagram.</w:t>
      </w:r>
    </w:p>
    <w:p w14:paraId="4CE11088" w14:textId="49A8CC38" w:rsidR="00D4564D" w:rsidRDefault="00A7682B" w:rsidP="00A7682B">
      <w:pPr>
        <w:pStyle w:val="ListParagraph"/>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6A8D7BE9" w14:textId="77777777" w:rsidR="00265304" w:rsidRDefault="00265304" w:rsidP="00265304"/>
    <w:p w14:paraId="12D8DA9E" w14:textId="7598ACFD" w:rsidR="00265304" w:rsidRPr="00265304" w:rsidRDefault="00265304" w:rsidP="00265304">
      <w:pPr>
        <w:rPr>
          <w:b/>
          <w:bCs/>
          <w:sz w:val="32"/>
          <w:szCs w:val="32"/>
        </w:rPr>
      </w:pPr>
      <w:r w:rsidRPr="00265304">
        <w:rPr>
          <w:b/>
          <w:bCs/>
          <w:sz w:val="32"/>
          <w:szCs w:val="32"/>
        </w:rPr>
        <w:t xml:space="preserve">System </w:t>
      </w:r>
      <w:proofErr w:type="gramStart"/>
      <w:r w:rsidRPr="00265304">
        <w:rPr>
          <w:b/>
          <w:bCs/>
          <w:sz w:val="32"/>
          <w:szCs w:val="32"/>
        </w:rPr>
        <w:t>Actors :</w:t>
      </w:r>
      <w:proofErr w:type="gramEnd"/>
    </w:p>
    <w:p w14:paraId="2447A8C1" w14:textId="3C818EDA" w:rsidR="00265304" w:rsidRPr="00265304" w:rsidRDefault="00265304" w:rsidP="00265304">
      <w:pPr>
        <w:rPr>
          <w:sz w:val="32"/>
          <w:szCs w:val="32"/>
        </w:rPr>
      </w:pPr>
      <w:r w:rsidRPr="00265304">
        <w:rPr>
          <w:sz w:val="32"/>
          <w:szCs w:val="32"/>
        </w:rPr>
        <w:t xml:space="preserve">Based on the Student Activities </w:t>
      </w:r>
      <w:proofErr w:type="gramStart"/>
      <w:r w:rsidRPr="00265304">
        <w:rPr>
          <w:sz w:val="32"/>
          <w:szCs w:val="32"/>
        </w:rPr>
        <w:t>Management  System</w:t>
      </w:r>
      <w:proofErr w:type="gramEnd"/>
      <w:r w:rsidRPr="00265304">
        <w:rPr>
          <w:sz w:val="32"/>
          <w:szCs w:val="32"/>
        </w:rPr>
        <w:t xml:space="preserve"> </w:t>
      </w:r>
      <w:proofErr w:type="gramStart"/>
      <w:r w:rsidRPr="00265304">
        <w:rPr>
          <w:sz w:val="32"/>
          <w:szCs w:val="32"/>
        </w:rPr>
        <w:t>( SAMS</w:t>
      </w:r>
      <w:proofErr w:type="gramEnd"/>
      <w:r w:rsidRPr="00265304">
        <w:rPr>
          <w:sz w:val="32"/>
          <w:szCs w:val="32"/>
        </w:rPr>
        <w:t xml:space="preserve"> ) </w:t>
      </w:r>
      <w:proofErr w:type="gramStart"/>
      <w:r w:rsidRPr="00265304">
        <w:rPr>
          <w:sz w:val="32"/>
          <w:szCs w:val="32"/>
        </w:rPr>
        <w:t>scenario ,</w:t>
      </w:r>
      <w:proofErr w:type="gramEnd"/>
      <w:r w:rsidRPr="00265304">
        <w:rPr>
          <w:sz w:val="32"/>
          <w:szCs w:val="32"/>
        </w:rPr>
        <w:t xml:space="preserve"> the actors interact with </w:t>
      </w:r>
      <w:proofErr w:type="gramStart"/>
      <w:r w:rsidRPr="00265304">
        <w:rPr>
          <w:sz w:val="32"/>
          <w:szCs w:val="32"/>
        </w:rPr>
        <w:t>system :</w:t>
      </w:r>
      <w:proofErr w:type="gramEnd"/>
    </w:p>
    <w:p w14:paraId="6C21C748" w14:textId="4BC878B7" w:rsidR="00265304" w:rsidRPr="00265304" w:rsidRDefault="00265304" w:rsidP="00265304">
      <w:pPr>
        <w:rPr>
          <w:sz w:val="32"/>
          <w:szCs w:val="32"/>
        </w:rPr>
      </w:pPr>
    </w:p>
    <w:p w14:paraId="66E706D2" w14:textId="290F9F0D" w:rsidR="00265304" w:rsidRPr="00265304" w:rsidRDefault="00265304" w:rsidP="00265304">
      <w:pPr>
        <w:rPr>
          <w:sz w:val="32"/>
          <w:szCs w:val="32"/>
        </w:rPr>
      </w:pPr>
      <w:r w:rsidRPr="00265304">
        <w:rPr>
          <w:b/>
          <w:bCs/>
          <w:sz w:val="32"/>
          <w:szCs w:val="32"/>
        </w:rPr>
        <w:t>Student:</w:t>
      </w:r>
      <w:r w:rsidRPr="00265304">
        <w:rPr>
          <w:sz w:val="32"/>
          <w:szCs w:val="32"/>
        </w:rPr>
        <w:t xml:space="preserve"> Browses and registers for activities, cancels reservations, records attendance electronically, and views personal activity history and transcripts.</w:t>
      </w:r>
    </w:p>
    <w:p w14:paraId="47FD9542" w14:textId="4B7A77F9" w:rsidR="00265304" w:rsidRPr="00265304" w:rsidRDefault="00265304" w:rsidP="00265304">
      <w:pPr>
        <w:rPr>
          <w:sz w:val="32"/>
          <w:szCs w:val="32"/>
        </w:rPr>
      </w:pPr>
    </w:p>
    <w:p w14:paraId="6653DF30" w14:textId="0829137C" w:rsidR="00265304" w:rsidRPr="00265304" w:rsidRDefault="00265304" w:rsidP="00265304">
      <w:pPr>
        <w:rPr>
          <w:sz w:val="32"/>
          <w:szCs w:val="32"/>
        </w:rPr>
      </w:pPr>
      <w:r w:rsidRPr="00265304">
        <w:rPr>
          <w:b/>
          <w:bCs/>
          <w:sz w:val="32"/>
          <w:szCs w:val="32"/>
        </w:rPr>
        <w:t>Activity Organizer:</w:t>
      </w:r>
      <w:r w:rsidRPr="00265304">
        <w:rPr>
          <w:sz w:val="32"/>
          <w:szCs w:val="32"/>
        </w:rPr>
        <w:t xml:space="preserve"> Creates, edits, and publishes activities, sets participant limits and registration periods, manages participant lists, records attendance, and issues certificates and reports.</w:t>
      </w:r>
    </w:p>
    <w:p w14:paraId="3AA628F4" w14:textId="77777777" w:rsidR="00265304" w:rsidRPr="00265304" w:rsidRDefault="00265304" w:rsidP="00265304">
      <w:pPr>
        <w:rPr>
          <w:sz w:val="32"/>
          <w:szCs w:val="32"/>
        </w:rPr>
      </w:pPr>
    </w:p>
    <w:p w14:paraId="59283795" w14:textId="137DDD6E" w:rsidR="00D4564D" w:rsidRPr="00265304" w:rsidRDefault="00265304" w:rsidP="00265304">
      <w:pPr>
        <w:rPr>
          <w:sz w:val="32"/>
          <w:szCs w:val="32"/>
        </w:rPr>
      </w:pPr>
      <w:r w:rsidRPr="00265304">
        <w:rPr>
          <w:b/>
          <w:bCs/>
          <w:sz w:val="32"/>
          <w:szCs w:val="32"/>
        </w:rPr>
        <w:t>Student Affairs Department:</w:t>
      </w:r>
      <w:r w:rsidRPr="00265304">
        <w:rPr>
          <w:sz w:val="32"/>
          <w:szCs w:val="32"/>
        </w:rPr>
        <w:t xml:space="preserve"> Oversees the entire system, manages activity categories, approves or rejects submitted activities, and monitors institutional statistics and student transcripts.</w:t>
      </w:r>
    </w:p>
    <w:p w14:paraId="2A437E27" w14:textId="77777777" w:rsidR="00265304" w:rsidRPr="00265304" w:rsidRDefault="00265304" w:rsidP="00265304">
      <w:pPr>
        <w:rPr>
          <w:sz w:val="32"/>
          <w:szCs w:val="32"/>
        </w:rPr>
      </w:pPr>
    </w:p>
    <w:p w14:paraId="5B328A0E" w14:textId="77777777" w:rsidR="00265304" w:rsidRDefault="00265304" w:rsidP="00265304"/>
    <w:p w14:paraId="11077264" w14:textId="6D543C74" w:rsidR="00265304" w:rsidRDefault="00265304" w:rsidP="00265304"/>
    <w:p w14:paraId="2F79FC3E" w14:textId="75D47E01" w:rsidR="00D4564D" w:rsidRDefault="00D4564D" w:rsidP="00D4564D"/>
    <w:p w14:paraId="2C86B503" w14:textId="758CE880" w:rsidR="00D4564D" w:rsidRDefault="00D4564D" w:rsidP="00D4564D"/>
    <w:p w14:paraId="55B51E57" w14:textId="77777777" w:rsidR="00D4564D" w:rsidRDefault="00D4564D" w:rsidP="00D4564D"/>
    <w:p w14:paraId="58C52102" w14:textId="77777777" w:rsidR="00D4564D" w:rsidRDefault="00D4564D" w:rsidP="00D4564D"/>
    <w:p w14:paraId="48585A2B" w14:textId="77777777" w:rsidR="00D4564D" w:rsidRDefault="00D4564D" w:rsidP="00D4564D"/>
    <w:p w14:paraId="697D1288" w14:textId="77777777" w:rsidR="00D4564D" w:rsidRDefault="00D4564D" w:rsidP="00D4564D"/>
    <w:p w14:paraId="7784E072" w14:textId="77777777" w:rsidR="00D4564D" w:rsidRDefault="00D4564D" w:rsidP="00D4564D"/>
    <w:p w14:paraId="661DB437" w14:textId="77777777" w:rsidR="00D4564D" w:rsidRDefault="00D4564D" w:rsidP="00D4564D"/>
    <w:p w14:paraId="26D8129B" w14:textId="77777777" w:rsidR="00D4564D" w:rsidRDefault="00D4564D" w:rsidP="00D4564D"/>
    <w:p w14:paraId="521576E8" w14:textId="6CEA33BE" w:rsidR="00D4564D" w:rsidRDefault="00D4564D" w:rsidP="00D4564D"/>
    <w:p w14:paraId="0F4C9247" w14:textId="25821283" w:rsidR="00D4564D" w:rsidRDefault="00D4564D" w:rsidP="00D4564D"/>
    <w:p w14:paraId="63EC19F9" w14:textId="2CCEFFE8" w:rsidR="00D4564D" w:rsidRDefault="00503CB7" w:rsidP="00D4564D">
      <w:r>
        <w:rPr>
          <w:noProof/>
        </w:rPr>
        <w:drawing>
          <wp:anchor distT="0" distB="0" distL="114300" distR="114300" simplePos="0" relativeHeight="251693056" behindDoc="0" locked="0" layoutInCell="1" allowOverlap="1" wp14:anchorId="53F8CBB5" wp14:editId="6E68F545">
            <wp:simplePos x="0" y="0"/>
            <wp:positionH relativeFrom="page">
              <wp:posOffset>736600</wp:posOffset>
            </wp:positionH>
            <wp:positionV relativeFrom="margin">
              <wp:posOffset>1027430</wp:posOffset>
            </wp:positionV>
            <wp:extent cx="6540500" cy="4597400"/>
            <wp:effectExtent l="0" t="0" r="0" b="0"/>
            <wp:wrapSquare wrapText="bothSides"/>
            <wp:docPr id="1050621003" name="صورة 14" descr="صورة تحتوي على نص, رسم بياني, الخ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1003" name="صورة 14" descr="صورة تحتوي على نص, رسم بياني, الخط, خط&#10;&#10;قد يكون المحتوى الذي تم إنشاؤه بواسطة الذكاء الاصطناعي غير صحيح."/>
                    <pic:cNvPicPr/>
                  </pic:nvPicPr>
                  <pic:blipFill>
                    <a:blip r:embed="rId24"/>
                    <a:stretch>
                      <a:fillRect/>
                    </a:stretch>
                  </pic:blipFill>
                  <pic:spPr>
                    <a:xfrm>
                      <a:off x="0" y="0"/>
                      <a:ext cx="6540500" cy="4597400"/>
                    </a:xfrm>
                    <a:prstGeom prst="rect">
                      <a:avLst/>
                    </a:prstGeom>
                  </pic:spPr>
                </pic:pic>
              </a:graphicData>
            </a:graphic>
            <wp14:sizeRelH relativeFrom="margin">
              <wp14:pctWidth>0</wp14:pctWidth>
            </wp14:sizeRelH>
            <wp14:sizeRelV relativeFrom="margin">
              <wp14:pctHeight>0</wp14:pctHeight>
            </wp14:sizeRelV>
          </wp:anchor>
        </w:drawing>
      </w:r>
    </w:p>
    <w:p w14:paraId="6DAADEE8" w14:textId="0ED07E65" w:rsidR="00D4564D" w:rsidRDefault="00D4564D" w:rsidP="00D4564D"/>
    <w:p w14:paraId="30CC8333" w14:textId="3C01D180" w:rsidR="00961239" w:rsidRDefault="00961239" w:rsidP="00D4564D"/>
    <w:p w14:paraId="7A43C2CB" w14:textId="6CAD7F59" w:rsidR="00503CB7" w:rsidRDefault="00503CB7" w:rsidP="00961239">
      <w:pPr>
        <w:pStyle w:val="Heading1"/>
      </w:pPr>
      <w:r>
        <w:rPr>
          <w:noProof/>
        </w:rPr>
        <w:lastRenderedPageBreak/>
        <w:drawing>
          <wp:anchor distT="0" distB="0" distL="114300" distR="114300" simplePos="0" relativeHeight="251695104" behindDoc="0" locked="0" layoutInCell="1" allowOverlap="1" wp14:anchorId="7BE7CA66" wp14:editId="56FB7D48">
            <wp:simplePos x="0" y="0"/>
            <wp:positionH relativeFrom="margin">
              <wp:posOffset>-403860</wp:posOffset>
            </wp:positionH>
            <wp:positionV relativeFrom="margin">
              <wp:posOffset>1294130</wp:posOffset>
            </wp:positionV>
            <wp:extent cx="5177790" cy="4953000"/>
            <wp:effectExtent l="0" t="0" r="3810" b="0"/>
            <wp:wrapSquare wrapText="bothSides"/>
            <wp:docPr id="1773843415" name="صورة 13"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43415" name="صورة 13" descr="صورة تحتوي على نص, لقطة شاشة, الخط, رقم&#10;&#10;قد يكون المحتوى الذي تم إنشاؤه بواسطة الذكاء الاصطناعي غير صحيح."/>
                    <pic:cNvPicPr/>
                  </pic:nvPicPr>
                  <pic:blipFill>
                    <a:blip r:embed="rId25"/>
                    <a:stretch>
                      <a:fillRect/>
                    </a:stretch>
                  </pic:blipFill>
                  <pic:spPr>
                    <a:xfrm>
                      <a:off x="0" y="0"/>
                      <a:ext cx="5177790" cy="4953000"/>
                    </a:xfrm>
                    <a:prstGeom prst="rect">
                      <a:avLst/>
                    </a:prstGeom>
                  </pic:spPr>
                </pic:pic>
              </a:graphicData>
            </a:graphic>
            <wp14:sizeRelV relativeFrom="margin">
              <wp14:pctHeight>0</wp14:pctHeight>
            </wp14:sizeRelV>
          </wp:anchor>
        </w:drawing>
      </w:r>
    </w:p>
    <w:p w14:paraId="6A7F071E" w14:textId="4D85D3EB" w:rsidR="00503CB7" w:rsidRDefault="00503CB7" w:rsidP="00961239">
      <w:pPr>
        <w:pStyle w:val="Heading1"/>
      </w:pPr>
      <w:r>
        <w:rPr>
          <w:noProof/>
        </w:rPr>
        <w:lastRenderedPageBreak/>
        <w:drawing>
          <wp:anchor distT="0" distB="0" distL="114300" distR="114300" simplePos="0" relativeHeight="251694080" behindDoc="0" locked="0" layoutInCell="1" allowOverlap="1" wp14:anchorId="221FBD28" wp14:editId="6719021A">
            <wp:simplePos x="0" y="0"/>
            <wp:positionH relativeFrom="margin">
              <wp:posOffset>-548005</wp:posOffset>
            </wp:positionH>
            <wp:positionV relativeFrom="margin">
              <wp:posOffset>669925</wp:posOffset>
            </wp:positionV>
            <wp:extent cx="5349240" cy="5986145"/>
            <wp:effectExtent l="0" t="0" r="3810" b="0"/>
            <wp:wrapSquare wrapText="bothSides"/>
            <wp:docPr id="491347027" name="صورة 15" descr="صورة تحتوي على نص, لقطة شاشة, الخط, المستن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47027" name="صورة 15" descr="صورة تحتوي على نص, لقطة شاشة, الخط, المستند"/>
                    <pic:cNvPicPr/>
                  </pic:nvPicPr>
                  <pic:blipFill>
                    <a:blip r:embed="rId26"/>
                    <a:stretch>
                      <a:fillRect/>
                    </a:stretch>
                  </pic:blipFill>
                  <pic:spPr>
                    <a:xfrm>
                      <a:off x="0" y="0"/>
                      <a:ext cx="5349240" cy="5986145"/>
                    </a:xfrm>
                    <a:prstGeom prst="rect">
                      <a:avLst/>
                    </a:prstGeom>
                  </pic:spPr>
                </pic:pic>
              </a:graphicData>
            </a:graphic>
          </wp:anchor>
        </w:drawing>
      </w:r>
    </w:p>
    <w:p w14:paraId="6DFB1943" w14:textId="0EB1AC30" w:rsidR="00503CB7" w:rsidRDefault="00503CB7" w:rsidP="00961239">
      <w:pPr>
        <w:pStyle w:val="Heading1"/>
      </w:pPr>
      <w:r>
        <w:rPr>
          <w:noProof/>
        </w:rPr>
        <w:lastRenderedPageBreak/>
        <w:drawing>
          <wp:anchor distT="0" distB="0" distL="114300" distR="114300" simplePos="0" relativeHeight="251696128" behindDoc="0" locked="0" layoutInCell="1" allowOverlap="1" wp14:anchorId="51275347" wp14:editId="5F949611">
            <wp:simplePos x="0" y="0"/>
            <wp:positionH relativeFrom="margin">
              <wp:posOffset>-588010</wp:posOffset>
            </wp:positionH>
            <wp:positionV relativeFrom="margin">
              <wp:posOffset>862330</wp:posOffset>
            </wp:positionV>
            <wp:extent cx="5349240" cy="5575300"/>
            <wp:effectExtent l="0" t="0" r="3810" b="6350"/>
            <wp:wrapSquare wrapText="bothSides"/>
            <wp:docPr id="1553422950" name="صورة 17" descr="صورة تحتوي على نص, لقطة شاشة, الخط, المستن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22950" name="صورة 17" descr="صورة تحتوي على نص, لقطة شاشة, الخط, المستند"/>
                    <pic:cNvPicPr/>
                  </pic:nvPicPr>
                  <pic:blipFill>
                    <a:blip r:embed="rId27"/>
                    <a:stretch>
                      <a:fillRect/>
                    </a:stretch>
                  </pic:blipFill>
                  <pic:spPr>
                    <a:xfrm>
                      <a:off x="0" y="0"/>
                      <a:ext cx="5349240" cy="5575300"/>
                    </a:xfrm>
                    <a:prstGeom prst="rect">
                      <a:avLst/>
                    </a:prstGeom>
                  </pic:spPr>
                </pic:pic>
              </a:graphicData>
            </a:graphic>
            <wp14:sizeRelV relativeFrom="margin">
              <wp14:pctHeight>0</wp14:pctHeight>
            </wp14:sizeRelV>
          </wp:anchor>
        </w:drawing>
      </w:r>
    </w:p>
    <w:p w14:paraId="2C1134C1" w14:textId="683950FD" w:rsidR="00497DAE" w:rsidRDefault="00497DAE" w:rsidP="00497DAE">
      <w:pPr>
        <w:pStyle w:val="Heading1"/>
      </w:pPr>
      <w:r>
        <w:lastRenderedPageBreak/>
        <w:t xml:space="preserve"> </w:t>
      </w:r>
    </w:p>
    <w:p w14:paraId="00E806EE" w14:textId="77777777" w:rsidR="00497DAE" w:rsidRDefault="00497DAE" w:rsidP="00497DAE">
      <w:pPr>
        <w:rPr>
          <w:lang w:eastAsia="ja-JP"/>
        </w:rPr>
      </w:pPr>
    </w:p>
    <w:p w14:paraId="298B0559" w14:textId="77777777" w:rsidR="00497DAE" w:rsidRPr="00497DAE" w:rsidRDefault="00497DAE" w:rsidP="00497DAE">
      <w:pPr>
        <w:rPr>
          <w:b/>
          <w:bCs/>
          <w:sz w:val="32"/>
          <w:szCs w:val="32"/>
          <w:lang w:eastAsia="ja-JP"/>
        </w:rPr>
      </w:pPr>
    </w:p>
    <w:p w14:paraId="15CBC2BE" w14:textId="77777777" w:rsidR="00497DAE" w:rsidRDefault="00497DAE" w:rsidP="00497DAE">
      <w:pPr>
        <w:rPr>
          <w:b/>
          <w:bCs/>
          <w:sz w:val="32"/>
          <w:szCs w:val="32"/>
          <w:lang w:eastAsia="ja-JP"/>
        </w:rPr>
      </w:pPr>
      <w:r w:rsidRPr="00497DAE">
        <w:rPr>
          <w:b/>
          <w:bCs/>
          <w:sz w:val="32"/>
          <w:szCs w:val="32"/>
          <w:lang w:eastAsia="ja-JP"/>
        </w:rPr>
        <w:t xml:space="preserve">Reflection: </w:t>
      </w:r>
    </w:p>
    <w:p w14:paraId="086E679B" w14:textId="77777777" w:rsidR="00497DAE" w:rsidRPr="00497DAE" w:rsidRDefault="00497DAE" w:rsidP="00497DAE">
      <w:pPr>
        <w:rPr>
          <w:b/>
          <w:bCs/>
          <w:sz w:val="32"/>
          <w:szCs w:val="32"/>
          <w:lang w:eastAsia="ja-JP"/>
        </w:rPr>
      </w:pPr>
    </w:p>
    <w:p w14:paraId="44FABBDB" w14:textId="77777777" w:rsidR="00497DAE" w:rsidRDefault="00497DAE" w:rsidP="00497DAE">
      <w:pPr>
        <w:rPr>
          <w:lang w:eastAsia="ja-JP"/>
        </w:rPr>
      </w:pPr>
      <w:r>
        <w:rPr>
          <w:lang w:eastAsia="ja-JP"/>
        </w:rPr>
        <w:t>Use Case Documentation and Design Implementation</w:t>
      </w:r>
    </w:p>
    <w:p w14:paraId="62058950" w14:textId="77777777" w:rsidR="00497DAE" w:rsidRDefault="00497DAE" w:rsidP="00497DAE">
      <w:pPr>
        <w:rPr>
          <w:lang w:eastAsia="ja-JP"/>
        </w:rPr>
      </w:pPr>
      <w:r>
        <w:rPr>
          <w:lang w:eastAsia="ja-JP"/>
        </w:rPr>
        <w:t>During this phase of the project, my primary individual focus centered on translating core functional requirements into standardized use case descriptions and structured graphical tables for the Student Activities Management System (SAMS). This development milestone marked a critical transition from abstract system concepts to concrete, academically compliant design documentation, ensuring that all user interactions and system workflows are rigorously defined according to professional software engineering standards.</w:t>
      </w:r>
    </w:p>
    <w:p w14:paraId="0971AA37" w14:textId="11452452" w:rsidR="00497DAE" w:rsidRDefault="00497DAE" w:rsidP="00497DAE">
      <w:pPr>
        <w:rPr>
          <w:lang w:eastAsia="ja-JP"/>
        </w:rPr>
      </w:pPr>
      <w:r>
        <w:rPr>
          <w:lang w:eastAsia="ja-JP"/>
        </w:rPr>
        <w:t xml:space="preserve">The </w:t>
      </w:r>
      <w:proofErr w:type="gramStart"/>
      <w:r>
        <w:rPr>
          <w:lang w:eastAsia="ja-JP"/>
        </w:rPr>
        <w:t>hands on</w:t>
      </w:r>
      <w:proofErr w:type="gramEnd"/>
      <w:r>
        <w:rPr>
          <w:lang w:eastAsia="ja-JP"/>
        </w:rPr>
        <w:t xml:space="preserve"> implementation process involved developing, refining, and formatting three major operational use cases: Register for Activities, Create and Publish Activities, and Approve or Reject Activities. To ensure full compliance with rigorous system analysis methodologies, I structured each process using a comprehensive template. This required explicitly defining critical system boundaries and operational parameters, such as precise Triggers, Preconditions, Minimal Guarantees, and Success Guarantees. Doing so guaranteed that expected system behaviors are fully accounted for under both standard operational flows and complex exception handling scenarios.</w:t>
      </w:r>
    </w:p>
    <w:p w14:paraId="689BC5E3" w14:textId="77777777" w:rsidR="00497DAE" w:rsidRDefault="00497DAE" w:rsidP="00497DAE">
      <w:pPr>
        <w:rPr>
          <w:lang w:eastAsia="ja-JP"/>
        </w:rPr>
      </w:pPr>
      <w:r>
        <w:rPr>
          <w:lang w:eastAsia="ja-JP"/>
        </w:rPr>
        <w:t xml:space="preserve">Furthermore, incorporating detailed extension </w:t>
      </w:r>
      <w:proofErr w:type="spellStart"/>
      <w:proofErr w:type="gramStart"/>
      <w:r>
        <w:rPr>
          <w:lang w:eastAsia="ja-JP"/>
        </w:rPr>
        <w:t>scenarios,such</w:t>
      </w:r>
      <w:proofErr w:type="spellEnd"/>
      <w:proofErr w:type="gramEnd"/>
      <w:r>
        <w:rPr>
          <w:lang w:eastAsia="ja-JP"/>
        </w:rPr>
        <w:t xml:space="preserve"> as handling registration validation, enforcing input requirements, and mandating administrative feedback during activity rejections significantly enhanced the logical integrity and robustness of the documentation. From a technical execution standpoint, utilizing advanced diagramming tools allowed me to present these workflows through clean, organized visual tables. Structuring the fields carefully ensured high readability and a clear separation of responsibilities among system actors, including students, activity organizers, and the student affairs department. Refining these </w:t>
      </w:r>
      <w:proofErr w:type="gramStart"/>
      <w:r>
        <w:rPr>
          <w:lang w:eastAsia="ja-JP"/>
        </w:rPr>
        <w:t>text based</w:t>
      </w:r>
      <w:proofErr w:type="gramEnd"/>
      <w:r>
        <w:rPr>
          <w:lang w:eastAsia="ja-JP"/>
        </w:rPr>
        <w:t xml:space="preserve"> use case specifications also helped clarify the exact state transitions and database interactions required for each individual feature, ensuring that every edge case is properly mapped out.</w:t>
      </w:r>
    </w:p>
    <w:p w14:paraId="5C079B1D" w14:textId="3B03815D" w:rsidR="00497DAE" w:rsidRPr="00497DAE" w:rsidRDefault="00497DAE" w:rsidP="00497DAE">
      <w:pPr>
        <w:rPr>
          <w:lang w:eastAsia="ja-JP"/>
        </w:rPr>
      </w:pPr>
      <w:r>
        <w:rPr>
          <w:lang w:eastAsia="ja-JP"/>
        </w:rPr>
        <w:t>Overall, this task successfully bridged the gap between theoretical systems analysis and practical application, reinforcing the importance of precise technical documentation and systematic workflow design. These finalized use case templates will serve as a solid, reliable blueprint for subsequent design and implementation phases, ensuring structural consistency across the entire project lifecycle</w:t>
      </w:r>
    </w:p>
    <w:p w14:paraId="0A6D54A6" w14:textId="77777777" w:rsidR="00497DAE" w:rsidRDefault="00497DAE" w:rsidP="00497DAE">
      <w:pPr>
        <w:rPr>
          <w:lang w:eastAsia="ja-JP"/>
        </w:rPr>
      </w:pPr>
    </w:p>
    <w:p w14:paraId="51D99C92" w14:textId="71AE9111" w:rsidR="00497DAE" w:rsidRDefault="00497DAE" w:rsidP="00FF10B3">
      <w:pPr>
        <w:bidi/>
        <w:rPr>
          <w:rtl/>
          <w:lang w:eastAsia="ja-JP"/>
        </w:rPr>
      </w:pPr>
    </w:p>
    <w:p w14:paraId="590ED59F" w14:textId="077A62B4" w:rsidR="00961239" w:rsidRDefault="00961239" w:rsidP="00497DAE">
      <w:pPr>
        <w:pStyle w:val="Heading1"/>
      </w:pPr>
      <w:r>
        <w:lastRenderedPageBreak/>
        <w:t>Task 5</w:t>
      </w:r>
    </w:p>
    <w:p w14:paraId="10422966" w14:textId="06C455B7" w:rsidR="00634E8F" w:rsidRDefault="00634E8F" w:rsidP="00634E8F">
      <w:r w:rsidRPr="000C0335">
        <w:t xml:space="preserve">Develop </w:t>
      </w:r>
      <w:r>
        <w:t>two</w:t>
      </w:r>
      <w:r w:rsidRPr="000C0335">
        <w:t xml:space="preserve"> UML Activity Diagram</w:t>
      </w:r>
      <w:r>
        <w:t>s</w:t>
      </w:r>
      <w:r w:rsidRPr="000C0335">
        <w:t xml:space="preserve"> for </w:t>
      </w:r>
      <w:r>
        <w:t>two</w:t>
      </w:r>
      <w:r w:rsidRPr="000C0335">
        <w:t xml:space="preserve"> major business process</w:t>
      </w:r>
      <w:r>
        <w:t>es</w:t>
      </w:r>
      <w:r w:rsidRPr="000C0335">
        <w:t>.</w:t>
      </w:r>
      <w:r w:rsidR="009F0248">
        <w:t xml:space="preserve"> </w:t>
      </w:r>
      <w:r w:rsidR="009F0248" w:rsidRPr="00FC7E81">
        <w:rPr>
          <w:color w:val="EE0000"/>
        </w:rPr>
        <w:t>[2 marks]</w:t>
      </w:r>
    </w:p>
    <w:p w14:paraId="3B9E3571" w14:textId="77777777" w:rsidR="00FF10B3" w:rsidRDefault="00FF10B3" w:rsidP="00634E8F"/>
    <w:p w14:paraId="2D27A76C" w14:textId="14DB5A41" w:rsidR="00FF10B3" w:rsidRDefault="00FF10B3" w:rsidP="00634E8F"/>
    <w:p w14:paraId="24A633F3" w14:textId="3E222EB5" w:rsidR="00FF10B3" w:rsidRDefault="00FF10B3" w:rsidP="00634E8F">
      <w:r>
        <w:rPr>
          <w:noProof/>
        </w:rPr>
        <w:drawing>
          <wp:anchor distT="0" distB="0" distL="114300" distR="114300" simplePos="0" relativeHeight="251697152" behindDoc="0" locked="0" layoutInCell="1" allowOverlap="1" wp14:anchorId="39848935" wp14:editId="3BC7AA48">
            <wp:simplePos x="0" y="0"/>
            <wp:positionH relativeFrom="margin">
              <wp:posOffset>-497205</wp:posOffset>
            </wp:positionH>
            <wp:positionV relativeFrom="margin">
              <wp:posOffset>934720</wp:posOffset>
            </wp:positionV>
            <wp:extent cx="5349240" cy="6981190"/>
            <wp:effectExtent l="0" t="0" r="3810" b="0"/>
            <wp:wrapSquare wrapText="bothSides"/>
            <wp:docPr id="63881340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13402" name="صورة 638813402"/>
                    <pic:cNvPicPr/>
                  </pic:nvPicPr>
                  <pic:blipFill>
                    <a:blip r:embed="rId28"/>
                    <a:stretch>
                      <a:fillRect/>
                    </a:stretch>
                  </pic:blipFill>
                  <pic:spPr>
                    <a:xfrm>
                      <a:off x="0" y="0"/>
                      <a:ext cx="5349240" cy="6981190"/>
                    </a:xfrm>
                    <a:prstGeom prst="rect">
                      <a:avLst/>
                    </a:prstGeom>
                  </pic:spPr>
                </pic:pic>
              </a:graphicData>
            </a:graphic>
          </wp:anchor>
        </w:drawing>
      </w:r>
    </w:p>
    <w:p w14:paraId="7923E8D3" w14:textId="3EEF6F63" w:rsidR="00D4564D" w:rsidRDefault="00D4564D" w:rsidP="00D4564D"/>
    <w:p w14:paraId="06312D03" w14:textId="77777777" w:rsidR="00961239" w:rsidRDefault="00961239" w:rsidP="00D4564D"/>
    <w:p w14:paraId="79EBCED5" w14:textId="77777777" w:rsidR="00961239" w:rsidRDefault="00961239" w:rsidP="00D4564D"/>
    <w:p w14:paraId="6A812246" w14:textId="77777777" w:rsidR="00961239" w:rsidRDefault="00961239" w:rsidP="00D4564D"/>
    <w:p w14:paraId="7954D20B" w14:textId="77777777" w:rsidR="00961239" w:rsidRDefault="00961239" w:rsidP="00D4564D"/>
    <w:p w14:paraId="3107909C" w14:textId="77777777" w:rsidR="00961239" w:rsidRDefault="00961239" w:rsidP="00D4564D"/>
    <w:p w14:paraId="7F388079" w14:textId="77777777" w:rsidR="00961239" w:rsidRDefault="00961239" w:rsidP="00D4564D"/>
    <w:p w14:paraId="08FFD697" w14:textId="77777777" w:rsidR="00961239" w:rsidRDefault="00961239" w:rsidP="00D4564D"/>
    <w:p w14:paraId="0CEB2330" w14:textId="77777777" w:rsidR="00961239" w:rsidRDefault="00961239" w:rsidP="00D4564D"/>
    <w:p w14:paraId="2C1A1529" w14:textId="77777777" w:rsidR="00961239" w:rsidRDefault="00961239" w:rsidP="00D4564D"/>
    <w:p w14:paraId="2B426A77" w14:textId="77777777" w:rsidR="00961239" w:rsidRDefault="00961239" w:rsidP="00D4564D"/>
    <w:p w14:paraId="31DCE4D8" w14:textId="77777777" w:rsidR="00961239" w:rsidRDefault="00961239" w:rsidP="00D4564D"/>
    <w:p w14:paraId="53F53C37" w14:textId="77777777" w:rsidR="00961239" w:rsidRDefault="00961239" w:rsidP="00D4564D"/>
    <w:p w14:paraId="460D0470" w14:textId="77777777" w:rsidR="00961239" w:rsidRDefault="00961239" w:rsidP="00D4564D"/>
    <w:p w14:paraId="03F9700A" w14:textId="1AF46B90" w:rsidR="00961239" w:rsidRDefault="00961239" w:rsidP="00961239">
      <w:pPr>
        <w:pStyle w:val="Heading1"/>
      </w:pPr>
      <w:r>
        <w:lastRenderedPageBreak/>
        <w:t>Task 6</w:t>
      </w:r>
    </w:p>
    <w:p w14:paraId="6054D431" w14:textId="7B25639E" w:rsidR="00961239" w:rsidRDefault="003E0019" w:rsidP="00D4564D">
      <w:r w:rsidRPr="003E0019">
        <w:t>Develop a UML Class Diagram including classes, attributes, methods, associations, multiplicities, and inheritance where appropriate.</w:t>
      </w:r>
      <w:r w:rsidR="009F0248">
        <w:t xml:space="preserve"> </w:t>
      </w:r>
      <w:r w:rsidR="009F0248" w:rsidRPr="00FC7E81">
        <w:rPr>
          <w:color w:val="EE0000"/>
        </w:rPr>
        <w:t>[</w:t>
      </w:r>
      <w:r w:rsidR="009F0248">
        <w:rPr>
          <w:color w:val="EE0000"/>
        </w:rPr>
        <w:t>3</w:t>
      </w:r>
      <w:r w:rsidR="009F0248" w:rsidRPr="00FC7E81">
        <w:rPr>
          <w:color w:val="EE0000"/>
        </w:rPr>
        <w:t xml:space="preserve"> marks]</w:t>
      </w:r>
    </w:p>
    <w:p w14:paraId="7469E29A" w14:textId="77777777" w:rsidR="00961239" w:rsidRDefault="00961239" w:rsidP="00D4564D"/>
    <w:p w14:paraId="10569BEB" w14:textId="3F984986" w:rsidR="00961239" w:rsidRDefault="002832ED" w:rsidP="00DB13C8">
      <w:pPr>
        <w:rPr>
          <w:rtl/>
        </w:rPr>
      </w:pPr>
      <w:r>
        <w:rPr>
          <w:noProof/>
        </w:rPr>
        <w:drawing>
          <wp:inline distT="0" distB="0" distL="0" distR="0" wp14:anchorId="14F985DB" wp14:editId="59CA7FBC">
            <wp:extent cx="5349240" cy="6332855"/>
            <wp:effectExtent l="0" t="0" r="3810" b="0"/>
            <wp:docPr id="1955099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99929" name="Picture 1955099929"/>
                    <pic:cNvPicPr/>
                  </pic:nvPicPr>
                  <pic:blipFill>
                    <a:blip r:embed="rId29"/>
                    <a:stretch>
                      <a:fillRect/>
                    </a:stretch>
                  </pic:blipFill>
                  <pic:spPr>
                    <a:xfrm>
                      <a:off x="0" y="0"/>
                      <a:ext cx="5349240" cy="6332855"/>
                    </a:xfrm>
                    <a:prstGeom prst="rect">
                      <a:avLst/>
                    </a:prstGeom>
                  </pic:spPr>
                </pic:pic>
              </a:graphicData>
            </a:graphic>
          </wp:inline>
        </w:drawing>
      </w:r>
    </w:p>
    <w:p w14:paraId="21795685" w14:textId="28969B06" w:rsidR="00B33AAC" w:rsidRPr="00B33AAC" w:rsidRDefault="00B33AAC" w:rsidP="00B33AAC">
      <w:pPr>
        <w:rPr>
          <w:b/>
          <w:bCs/>
          <w:sz w:val="40"/>
          <w:szCs w:val="40"/>
        </w:rPr>
      </w:pPr>
      <w:proofErr w:type="gramStart"/>
      <w:r w:rsidRPr="00B33AAC">
        <w:rPr>
          <w:b/>
          <w:bCs/>
          <w:sz w:val="40"/>
          <w:szCs w:val="40"/>
        </w:rPr>
        <w:lastRenderedPageBreak/>
        <w:t>Reflection :</w:t>
      </w:r>
      <w:proofErr w:type="gramEnd"/>
    </w:p>
    <w:p w14:paraId="1E0556F6" w14:textId="77777777" w:rsidR="00B33AAC" w:rsidRDefault="00B33AAC" w:rsidP="00B33AAC"/>
    <w:p w14:paraId="0CAC0BDA" w14:textId="263A1A07" w:rsidR="00B33AAC" w:rsidRPr="00B33AAC" w:rsidRDefault="00B33AAC" w:rsidP="00B33AAC">
      <w:r w:rsidRPr="00B33AAC">
        <w:t>Working on the UML Class Diagram for the Student Activities Management System (SAMS) was a valuable learning experience that improved my understanding of object-oriented analysis and design. Before starting this task, I had only a basic understanding of UML diagrams. However, creating the class diagram helped me understand how different system components are organized and how they interact with each other.</w:t>
      </w:r>
    </w:p>
    <w:p w14:paraId="3F4F59C6" w14:textId="77777777" w:rsidR="00B33AAC" w:rsidRPr="00B33AAC" w:rsidRDefault="00B33AAC" w:rsidP="00B33AAC">
      <w:r w:rsidRPr="00B33AAC">
        <w:t>The first step was identifying the main classes required by the system based on the project requirements. These included classes such as User, Student, Activity, Activity Organizer, Staff Member, Registration, Attendance, Certificate, Notification, Category, and Activity Transcript. After identifying the classes, I defined the attributes and methods for each one. This process helped me understand the responsibilities of each class and how object-oriented concepts can be applied to represent real-world entities in a software system.</w:t>
      </w:r>
    </w:p>
    <w:p w14:paraId="6233E7E1" w14:textId="77777777" w:rsidR="00B33AAC" w:rsidRPr="00B33AAC" w:rsidRDefault="00B33AAC" w:rsidP="00B33AAC">
      <w:r w:rsidRPr="00B33AAC">
        <w:t xml:space="preserve">One of the most challenging parts of the task was determining the relationships between the classes. I had to carefully decide when to use associations and inheritance and identify the correct multiplicities for each relationship. For example, I needed to represent that a student can register for multiple activities while each registration is linked to only one activity. Understanding these relationships </w:t>
      </w:r>
      <w:proofErr w:type="gramStart"/>
      <w:r w:rsidRPr="00B33AAC">
        <w:t>required</w:t>
      </w:r>
      <w:proofErr w:type="gramEnd"/>
      <w:r w:rsidRPr="00B33AAC">
        <w:t xml:space="preserve"> careful reading of the project description and attention to detail.</w:t>
      </w:r>
    </w:p>
    <w:p w14:paraId="7C53929A" w14:textId="77777777" w:rsidR="00B33AAC" w:rsidRPr="00B33AAC" w:rsidRDefault="00B33AAC" w:rsidP="00B33AAC">
      <w:r w:rsidRPr="00B33AAC">
        <w:t xml:space="preserve">Creating the diagram also improved my problem-solving skills. I learned that designing a system is not only about writing code but also about planning the system structure before implementation. A well-designed UML Class Diagram makes it easier for developers to understand the system, communicate ideas within a team, and reduce errors during development. I also realized that a clear design </w:t>
      </w:r>
      <w:proofErr w:type="gramStart"/>
      <w:r w:rsidRPr="00B33AAC">
        <w:t>can</w:t>
      </w:r>
      <w:proofErr w:type="gramEnd"/>
      <w:r w:rsidRPr="00B33AAC">
        <w:t xml:space="preserve"> save time in later stages of the software development process.</w:t>
      </w:r>
    </w:p>
    <w:p w14:paraId="2D2C256B" w14:textId="77777777" w:rsidR="00B33AAC" w:rsidRPr="00B33AAC" w:rsidRDefault="00B33AAC" w:rsidP="00B33AAC">
      <w:r w:rsidRPr="00B33AAC">
        <w:t>Another important lesson I learned was the importance of organizing information logically. Dividing the system into classes with clear responsibilities makes the design more readable, maintainable, and scalable. This task also increased my confidence in using UML diagrams as a modeling tool for software engineering projects.</w:t>
      </w:r>
    </w:p>
    <w:p w14:paraId="11A43CEF" w14:textId="77777777" w:rsidR="00B33AAC" w:rsidRPr="00B33AAC" w:rsidRDefault="00B33AAC" w:rsidP="00B33AAC">
      <w:r w:rsidRPr="00B33AAC">
        <w:t>Overall, completing this task enhanced my understanding of object-oriented design principles and the role of UML Class Diagrams in software development. It strengthened my analytical thinking, improved my ability to model complex systems, and gave me practical experience that will be useful in future software engineering and system analysis projects.</w:t>
      </w:r>
    </w:p>
    <w:p w14:paraId="616E2BD6" w14:textId="77777777" w:rsidR="00961239" w:rsidRDefault="00961239" w:rsidP="00D4564D"/>
    <w:p w14:paraId="632AB5FC" w14:textId="77777777" w:rsidR="00961239" w:rsidRDefault="00961239" w:rsidP="00D4564D"/>
    <w:p w14:paraId="38CEBA0C" w14:textId="77777777" w:rsidR="00961239" w:rsidRDefault="00961239" w:rsidP="00D4564D"/>
    <w:p w14:paraId="3B62C5EF" w14:textId="77777777" w:rsidR="00961239" w:rsidRDefault="00961239" w:rsidP="00D4564D"/>
    <w:p w14:paraId="11EA4A08" w14:textId="77777777" w:rsidR="00961239" w:rsidRDefault="00961239" w:rsidP="00D4564D"/>
    <w:p w14:paraId="749F05A3" w14:textId="77777777" w:rsidR="00961239" w:rsidRDefault="00961239" w:rsidP="00D4564D"/>
    <w:p w14:paraId="720C5CCE" w14:textId="77777777" w:rsidR="00961239" w:rsidRDefault="00961239" w:rsidP="00D4564D"/>
    <w:p w14:paraId="28DDA851" w14:textId="515985BA" w:rsidR="00961239" w:rsidRDefault="00961239" w:rsidP="00961239">
      <w:pPr>
        <w:pStyle w:val="Heading1"/>
      </w:pPr>
      <w:r>
        <w:lastRenderedPageBreak/>
        <w:t>Task 7</w:t>
      </w:r>
    </w:p>
    <w:p w14:paraId="0D194957" w14:textId="3E354B90" w:rsidR="00961239" w:rsidRPr="00D624A1" w:rsidRDefault="00D624A1" w:rsidP="00D624A1">
      <w:r w:rsidRPr="00D624A1">
        <w:t>Design the relational database, including tables, primary keys, foreign keys, appropriate data types, and normalization (up to at least Third Normal Form).</w:t>
      </w:r>
      <w:r w:rsidR="009F0248">
        <w:t xml:space="preserve"> </w:t>
      </w:r>
      <w:r w:rsidR="009F0248" w:rsidRPr="00FC7E81">
        <w:rPr>
          <w:color w:val="EE0000"/>
        </w:rPr>
        <w:t>[</w:t>
      </w:r>
      <w:r w:rsidR="00875437">
        <w:rPr>
          <w:color w:val="EE0000"/>
        </w:rPr>
        <w:t>3</w:t>
      </w:r>
      <w:r w:rsidR="009F0248" w:rsidRPr="00FC7E81">
        <w:rPr>
          <w:color w:val="EE0000"/>
        </w:rPr>
        <w:t xml:space="preserve"> marks]</w:t>
      </w:r>
    </w:p>
    <w:p w14:paraId="6735C40B" w14:textId="77777777" w:rsidR="00961239" w:rsidRPr="00D4564D" w:rsidRDefault="00961239" w:rsidP="00D4564D"/>
    <w:sectPr w:rsidR="00961239" w:rsidRPr="00D4564D">
      <w:headerReference w:type="default" r:id="rId3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FDF20" w14:textId="77777777" w:rsidR="00293135" w:rsidRDefault="00293135">
      <w:r>
        <w:separator/>
      </w:r>
    </w:p>
    <w:p w14:paraId="4BEF9163" w14:textId="77777777" w:rsidR="00293135" w:rsidRDefault="00293135"/>
    <w:p w14:paraId="40A956BC" w14:textId="77777777" w:rsidR="00293135" w:rsidRDefault="00293135"/>
  </w:endnote>
  <w:endnote w:type="continuationSeparator" w:id="0">
    <w:p w14:paraId="03BCFF7A" w14:textId="77777777" w:rsidR="00293135" w:rsidRDefault="00293135">
      <w:r>
        <w:continuationSeparator/>
      </w:r>
    </w:p>
    <w:p w14:paraId="04A19B34" w14:textId="77777777" w:rsidR="00293135" w:rsidRDefault="00293135"/>
    <w:p w14:paraId="46CBCFFD" w14:textId="77777777" w:rsidR="00293135" w:rsidRDefault="002931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61E6" w14:textId="77777777" w:rsidR="00293135" w:rsidRDefault="00293135">
      <w:r>
        <w:separator/>
      </w:r>
    </w:p>
    <w:p w14:paraId="72C268DA" w14:textId="77777777" w:rsidR="00293135" w:rsidRDefault="00293135"/>
    <w:p w14:paraId="273D6B28" w14:textId="77777777" w:rsidR="00293135" w:rsidRDefault="00293135"/>
  </w:footnote>
  <w:footnote w:type="continuationSeparator" w:id="0">
    <w:p w14:paraId="3821D5DC" w14:textId="77777777" w:rsidR="00293135" w:rsidRDefault="00293135">
      <w:r>
        <w:continuationSeparator/>
      </w:r>
    </w:p>
    <w:p w14:paraId="0516202F" w14:textId="77777777" w:rsidR="00293135" w:rsidRDefault="00293135"/>
    <w:p w14:paraId="3CDD5496" w14:textId="77777777" w:rsidR="00293135" w:rsidRDefault="002931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AD47FE0"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B33AAC">
            <w:rPr>
              <w:noProof/>
            </w:rPr>
            <w:fldChar w:fldCharType="separate"/>
          </w:r>
          <w:r w:rsidR="00B33AAC">
            <w:rPr>
              <w:noProof/>
            </w:rPr>
            <w:instrText>Task 6</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B33AAC">
            <w:rPr>
              <w:noProof/>
            </w:rPr>
            <w:fldChar w:fldCharType="separate"/>
          </w:r>
          <w:r w:rsidR="00B33AAC">
            <w:rPr>
              <w:noProof/>
            </w:rPr>
            <w:instrText>Task 6</w:instrText>
          </w:r>
          <w:r w:rsidR="00982EEA">
            <w:rPr>
              <w:noProof/>
            </w:rPr>
            <w:fldChar w:fldCharType="end"/>
          </w:r>
          <w:r>
            <w:instrText xml:space="preserve"> </w:instrText>
          </w:r>
          <w:r>
            <w:fldChar w:fldCharType="separate"/>
          </w:r>
          <w:r w:rsidR="00B33AAC">
            <w:rPr>
              <w:noProof/>
            </w:rPr>
            <w:t xml:space="preserve">Task 6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5136533"/>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A5A4B8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2"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F83BB3"/>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1D4D8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1"/>
  </w:num>
  <w:num w:numId="7" w16cid:durableId="1541865961">
    <w:abstractNumId w:val="12"/>
  </w:num>
  <w:num w:numId="8" w16cid:durableId="1130123299">
    <w:abstractNumId w:val="9"/>
  </w:num>
  <w:num w:numId="9" w16cid:durableId="1020735855">
    <w:abstractNumId w:val="6"/>
  </w:num>
  <w:num w:numId="10" w16cid:durableId="704987253">
    <w:abstractNumId w:val="10"/>
  </w:num>
  <w:num w:numId="11" w16cid:durableId="718165009">
    <w:abstractNumId w:val="4"/>
  </w:num>
  <w:num w:numId="12" w16cid:durableId="1010454176">
    <w:abstractNumId w:val="2"/>
  </w:num>
  <w:num w:numId="13" w16cid:durableId="1929000426">
    <w:abstractNumId w:val="16"/>
  </w:num>
  <w:num w:numId="14" w16cid:durableId="1983654359">
    <w:abstractNumId w:val="5"/>
  </w:num>
  <w:num w:numId="15" w16cid:durableId="1377894548">
    <w:abstractNumId w:val="15"/>
  </w:num>
  <w:num w:numId="16" w16cid:durableId="780683629">
    <w:abstractNumId w:val="3"/>
  </w:num>
  <w:num w:numId="17" w16cid:durableId="1215771571">
    <w:abstractNumId w:val="17"/>
  </w:num>
  <w:num w:numId="18" w16cid:durableId="71204324">
    <w:abstractNumId w:val="19"/>
  </w:num>
  <w:num w:numId="19" w16cid:durableId="684866198">
    <w:abstractNumId w:val="13"/>
  </w:num>
  <w:num w:numId="20" w16cid:durableId="1964653278">
    <w:abstractNumId w:val="18"/>
  </w:num>
  <w:num w:numId="21" w16cid:durableId="1308583101">
    <w:abstractNumId w:val="21"/>
  </w:num>
  <w:num w:numId="22" w16cid:durableId="1937514100">
    <w:abstractNumId w:val="20"/>
  </w:num>
  <w:num w:numId="23" w16cid:durableId="859926557">
    <w:abstractNumId w:val="14"/>
  </w:num>
  <w:num w:numId="24" w16cid:durableId="1657798808">
    <w:abstractNumId w:val="8"/>
  </w:num>
  <w:num w:numId="25" w16cid:durableId="2879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012"/>
    <w:rsid w:val="00021E60"/>
    <w:rsid w:val="00025D9B"/>
    <w:rsid w:val="00034555"/>
    <w:rsid w:val="000530C6"/>
    <w:rsid w:val="00062252"/>
    <w:rsid w:val="00063E7E"/>
    <w:rsid w:val="00066779"/>
    <w:rsid w:val="000813D6"/>
    <w:rsid w:val="000927A4"/>
    <w:rsid w:val="000B11F2"/>
    <w:rsid w:val="000B25BC"/>
    <w:rsid w:val="000B4B0F"/>
    <w:rsid w:val="000C0335"/>
    <w:rsid w:val="000D22A0"/>
    <w:rsid w:val="000D4C6B"/>
    <w:rsid w:val="000E3EF6"/>
    <w:rsid w:val="000F1E1C"/>
    <w:rsid w:val="000F32B9"/>
    <w:rsid w:val="0010005C"/>
    <w:rsid w:val="00104E85"/>
    <w:rsid w:val="0010575D"/>
    <w:rsid w:val="001065F4"/>
    <w:rsid w:val="0010726A"/>
    <w:rsid w:val="00137F57"/>
    <w:rsid w:val="00147B99"/>
    <w:rsid w:val="001508E3"/>
    <w:rsid w:val="00153B1C"/>
    <w:rsid w:val="00153C80"/>
    <w:rsid w:val="001668DE"/>
    <w:rsid w:val="0017220E"/>
    <w:rsid w:val="001752FF"/>
    <w:rsid w:val="001779AF"/>
    <w:rsid w:val="0018073C"/>
    <w:rsid w:val="001925CB"/>
    <w:rsid w:val="001A25BB"/>
    <w:rsid w:val="001A3FCD"/>
    <w:rsid w:val="001B1FCA"/>
    <w:rsid w:val="001B2DF6"/>
    <w:rsid w:val="001B698D"/>
    <w:rsid w:val="001C53C3"/>
    <w:rsid w:val="001D09C9"/>
    <w:rsid w:val="001D3564"/>
    <w:rsid w:val="00205ABF"/>
    <w:rsid w:val="00206680"/>
    <w:rsid w:val="00212BC8"/>
    <w:rsid w:val="00213DCF"/>
    <w:rsid w:val="0022124B"/>
    <w:rsid w:val="0022583C"/>
    <w:rsid w:val="00251D1B"/>
    <w:rsid w:val="00260147"/>
    <w:rsid w:val="00265304"/>
    <w:rsid w:val="002657F8"/>
    <w:rsid w:val="002672D0"/>
    <w:rsid w:val="0027269F"/>
    <w:rsid w:val="002832ED"/>
    <w:rsid w:val="00293135"/>
    <w:rsid w:val="002B7A24"/>
    <w:rsid w:val="002C3525"/>
    <w:rsid w:val="002E4869"/>
    <w:rsid w:val="002F5673"/>
    <w:rsid w:val="002F572F"/>
    <w:rsid w:val="00307B43"/>
    <w:rsid w:val="003146CB"/>
    <w:rsid w:val="00316447"/>
    <w:rsid w:val="00317DE9"/>
    <w:rsid w:val="00341020"/>
    <w:rsid w:val="003453DB"/>
    <w:rsid w:val="00353412"/>
    <w:rsid w:val="003562F8"/>
    <w:rsid w:val="0036132F"/>
    <w:rsid w:val="00376478"/>
    <w:rsid w:val="003A7184"/>
    <w:rsid w:val="003A768C"/>
    <w:rsid w:val="003B2F21"/>
    <w:rsid w:val="003C3E78"/>
    <w:rsid w:val="003C4083"/>
    <w:rsid w:val="003D59BF"/>
    <w:rsid w:val="003E0019"/>
    <w:rsid w:val="003F6FA6"/>
    <w:rsid w:val="00402BFC"/>
    <w:rsid w:val="00441B70"/>
    <w:rsid w:val="00442378"/>
    <w:rsid w:val="00442DB6"/>
    <w:rsid w:val="00462A92"/>
    <w:rsid w:val="004640D7"/>
    <w:rsid w:val="00466141"/>
    <w:rsid w:val="0047574E"/>
    <w:rsid w:val="004840C2"/>
    <w:rsid w:val="004878D7"/>
    <w:rsid w:val="0049119D"/>
    <w:rsid w:val="00491C52"/>
    <w:rsid w:val="00496101"/>
    <w:rsid w:val="00497AC5"/>
    <w:rsid w:val="00497DAE"/>
    <w:rsid w:val="004A66FE"/>
    <w:rsid w:val="004B5685"/>
    <w:rsid w:val="004B7324"/>
    <w:rsid w:val="004C0F90"/>
    <w:rsid w:val="004C575C"/>
    <w:rsid w:val="004C58F7"/>
    <w:rsid w:val="004D1CA8"/>
    <w:rsid w:val="004D2E64"/>
    <w:rsid w:val="00503CB7"/>
    <w:rsid w:val="00513D36"/>
    <w:rsid w:val="00517329"/>
    <w:rsid w:val="005178B3"/>
    <w:rsid w:val="0052436E"/>
    <w:rsid w:val="005322C6"/>
    <w:rsid w:val="00542A84"/>
    <w:rsid w:val="005706DF"/>
    <w:rsid w:val="005725A2"/>
    <w:rsid w:val="00574364"/>
    <w:rsid w:val="00575F4A"/>
    <w:rsid w:val="0058689F"/>
    <w:rsid w:val="005A4C6C"/>
    <w:rsid w:val="005B301B"/>
    <w:rsid w:val="005C3A69"/>
    <w:rsid w:val="005E1DBF"/>
    <w:rsid w:val="0061766B"/>
    <w:rsid w:val="00624295"/>
    <w:rsid w:val="006301F4"/>
    <w:rsid w:val="0063331F"/>
    <w:rsid w:val="00633DB3"/>
    <w:rsid w:val="00634E8F"/>
    <w:rsid w:val="00640279"/>
    <w:rsid w:val="00655D8A"/>
    <w:rsid w:val="00667896"/>
    <w:rsid w:val="00672DFA"/>
    <w:rsid w:val="00675688"/>
    <w:rsid w:val="006B390A"/>
    <w:rsid w:val="006B4192"/>
    <w:rsid w:val="006B6E37"/>
    <w:rsid w:val="006C4052"/>
    <w:rsid w:val="006C507D"/>
    <w:rsid w:val="006D4BB0"/>
    <w:rsid w:val="006D5E8C"/>
    <w:rsid w:val="006D608E"/>
    <w:rsid w:val="006E0712"/>
    <w:rsid w:val="00703C30"/>
    <w:rsid w:val="00707B24"/>
    <w:rsid w:val="00722B5B"/>
    <w:rsid w:val="0073624A"/>
    <w:rsid w:val="00750B31"/>
    <w:rsid w:val="00762854"/>
    <w:rsid w:val="00762E84"/>
    <w:rsid w:val="00766492"/>
    <w:rsid w:val="0077027A"/>
    <w:rsid w:val="00776B6E"/>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251E"/>
    <w:rsid w:val="00856DB7"/>
    <w:rsid w:val="0086646E"/>
    <w:rsid w:val="00871BBE"/>
    <w:rsid w:val="00875437"/>
    <w:rsid w:val="00886CC4"/>
    <w:rsid w:val="00890C42"/>
    <w:rsid w:val="008955C3"/>
    <w:rsid w:val="008A643C"/>
    <w:rsid w:val="008D30D5"/>
    <w:rsid w:val="008D6493"/>
    <w:rsid w:val="008E2BF5"/>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9F4C01"/>
    <w:rsid w:val="00A02E4B"/>
    <w:rsid w:val="00A24678"/>
    <w:rsid w:val="00A424A0"/>
    <w:rsid w:val="00A53E9B"/>
    <w:rsid w:val="00A53F6C"/>
    <w:rsid w:val="00A60489"/>
    <w:rsid w:val="00A70FE0"/>
    <w:rsid w:val="00A714FF"/>
    <w:rsid w:val="00A7682B"/>
    <w:rsid w:val="00A779D4"/>
    <w:rsid w:val="00AA03C6"/>
    <w:rsid w:val="00AB1146"/>
    <w:rsid w:val="00AB18E2"/>
    <w:rsid w:val="00AC4254"/>
    <w:rsid w:val="00AD41C2"/>
    <w:rsid w:val="00AD50C7"/>
    <w:rsid w:val="00AE4226"/>
    <w:rsid w:val="00AE55E4"/>
    <w:rsid w:val="00B01A63"/>
    <w:rsid w:val="00B0260E"/>
    <w:rsid w:val="00B07A7F"/>
    <w:rsid w:val="00B2031C"/>
    <w:rsid w:val="00B33AAC"/>
    <w:rsid w:val="00B36BE9"/>
    <w:rsid w:val="00B36C57"/>
    <w:rsid w:val="00B4784E"/>
    <w:rsid w:val="00B86EEB"/>
    <w:rsid w:val="00B916D5"/>
    <w:rsid w:val="00B92CC5"/>
    <w:rsid w:val="00B95355"/>
    <w:rsid w:val="00BC0182"/>
    <w:rsid w:val="00BE04EA"/>
    <w:rsid w:val="00BE498F"/>
    <w:rsid w:val="00BE5A3D"/>
    <w:rsid w:val="00BF2D42"/>
    <w:rsid w:val="00C00B10"/>
    <w:rsid w:val="00C00EF6"/>
    <w:rsid w:val="00C27B90"/>
    <w:rsid w:val="00C574A4"/>
    <w:rsid w:val="00C66034"/>
    <w:rsid w:val="00C95227"/>
    <w:rsid w:val="00C95D85"/>
    <w:rsid w:val="00CB7FBB"/>
    <w:rsid w:val="00CC0156"/>
    <w:rsid w:val="00CD2353"/>
    <w:rsid w:val="00CD4929"/>
    <w:rsid w:val="00CD49D6"/>
    <w:rsid w:val="00D074EE"/>
    <w:rsid w:val="00D1374E"/>
    <w:rsid w:val="00D20C63"/>
    <w:rsid w:val="00D21851"/>
    <w:rsid w:val="00D2209C"/>
    <w:rsid w:val="00D24625"/>
    <w:rsid w:val="00D27897"/>
    <w:rsid w:val="00D332E3"/>
    <w:rsid w:val="00D41AA2"/>
    <w:rsid w:val="00D43F39"/>
    <w:rsid w:val="00D4564D"/>
    <w:rsid w:val="00D54B2F"/>
    <w:rsid w:val="00D568E3"/>
    <w:rsid w:val="00D624A1"/>
    <w:rsid w:val="00D66CB0"/>
    <w:rsid w:val="00D707B8"/>
    <w:rsid w:val="00D74485"/>
    <w:rsid w:val="00D82341"/>
    <w:rsid w:val="00D9328B"/>
    <w:rsid w:val="00D96BDB"/>
    <w:rsid w:val="00DB0522"/>
    <w:rsid w:val="00DB13C8"/>
    <w:rsid w:val="00DB1FAB"/>
    <w:rsid w:val="00DD12F8"/>
    <w:rsid w:val="00DD46FD"/>
    <w:rsid w:val="00DD6A0D"/>
    <w:rsid w:val="00DD75D6"/>
    <w:rsid w:val="00DE230E"/>
    <w:rsid w:val="00DE5E3F"/>
    <w:rsid w:val="00E0235E"/>
    <w:rsid w:val="00E15976"/>
    <w:rsid w:val="00E32FFA"/>
    <w:rsid w:val="00E47B63"/>
    <w:rsid w:val="00E51CCE"/>
    <w:rsid w:val="00E56E61"/>
    <w:rsid w:val="00E575CD"/>
    <w:rsid w:val="00E8497B"/>
    <w:rsid w:val="00EA046E"/>
    <w:rsid w:val="00EC059E"/>
    <w:rsid w:val="00EC09A1"/>
    <w:rsid w:val="00EC4ADB"/>
    <w:rsid w:val="00EE0FE4"/>
    <w:rsid w:val="00EE63DB"/>
    <w:rsid w:val="00EF2D5F"/>
    <w:rsid w:val="00F05724"/>
    <w:rsid w:val="00F12AC6"/>
    <w:rsid w:val="00F14B36"/>
    <w:rsid w:val="00F40A33"/>
    <w:rsid w:val="00F42CF5"/>
    <w:rsid w:val="00F63908"/>
    <w:rsid w:val="00F6554B"/>
    <w:rsid w:val="00F80856"/>
    <w:rsid w:val="00F84D59"/>
    <w:rsid w:val="00F97C1A"/>
    <w:rsid w:val="00FB3FB6"/>
    <w:rsid w:val="00FC41D8"/>
    <w:rsid w:val="00FC6806"/>
    <w:rsid w:val="00FC7E81"/>
    <w:rsid w:val="00FE31B4"/>
    <w:rsid w:val="00FF10B3"/>
    <w:rsid w:val="00FF78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F57"/>
    <w:pPr>
      <w:spacing w:after="0" w:line="240" w:lineRule="auto"/>
    </w:pPr>
    <w:rPr>
      <w:rFonts w:ascii="Times New Roman" w:eastAsia="Times New Roman" w:hAnsi="Times New Roman" w:cs="Times New Roman"/>
      <w:color w:val="auto"/>
      <w:sz w:val="24"/>
      <w:szCs w:val="24"/>
      <w:lang w:eastAsia="en-US"/>
    </w:rPr>
  </w:style>
  <w:style w:type="paragraph" w:styleId="Heading1">
    <w:name w:val="heading 1"/>
    <w:basedOn w:val="Normal"/>
    <w:next w:val="Normal"/>
    <w:link w:val="Heading1Char"/>
    <w:uiPriority w:val="1"/>
    <w:qFormat/>
    <w:pPr>
      <w:pageBreakBefore/>
      <w:pBdr>
        <w:bottom w:val="single" w:sz="8" w:space="1" w:color="auto"/>
      </w:pBdr>
      <w:spacing w:before="480" w:after="120"/>
      <w:outlineLvl w:val="0"/>
    </w:pPr>
    <w:rPr>
      <w:rFonts w:asciiTheme="majorHAnsi" w:eastAsiaTheme="majorEastAsia" w:hAnsiTheme="majorHAnsi" w:cstheme="majorBidi"/>
      <w:b/>
      <w:bCs/>
      <w:color w:val="000000" w:themeColor="text1"/>
      <w:sz w:val="40"/>
      <w:szCs w:val="20"/>
      <w:lang w:eastAsia="ja-JP"/>
    </w:rPr>
  </w:style>
  <w:style w:type="paragraph" w:styleId="Heading2">
    <w:name w:val="heading 2"/>
    <w:basedOn w:val="Normal"/>
    <w:next w:val="Normal"/>
    <w:link w:val="Heading2Char"/>
    <w:uiPriority w:val="1"/>
    <w:unhideWhenUsed/>
    <w:qFormat/>
    <w:pPr>
      <w:keepNext/>
      <w:keepLines/>
      <w:spacing w:before="240" w:line="336" w:lineRule="auto"/>
      <w:outlineLvl w:val="1"/>
    </w:pPr>
    <w:rPr>
      <w:rFonts w:asciiTheme="majorHAnsi" w:eastAsiaTheme="majorEastAsia" w:hAnsiTheme="majorHAnsi" w:cstheme="majorBidi"/>
      <w:b/>
      <w:bCs/>
      <w:color w:val="000000" w:themeColor="text1"/>
      <w:sz w:val="28"/>
      <w:szCs w:val="20"/>
      <w:lang w:eastAsia="ja-JP"/>
    </w:rPr>
  </w:style>
  <w:style w:type="paragraph" w:styleId="Heading3">
    <w:name w:val="heading 3"/>
    <w:basedOn w:val="Normal"/>
    <w:next w:val="Normal"/>
    <w:link w:val="Heading3Char"/>
    <w:uiPriority w:val="1"/>
    <w:semiHidden/>
    <w:unhideWhenUsed/>
    <w:qFormat/>
    <w:rsid w:val="00667896"/>
    <w:pPr>
      <w:keepNext/>
      <w:keepLines/>
      <w:spacing w:before="40" w:line="336" w:lineRule="auto"/>
      <w:outlineLvl w:val="2"/>
    </w:pPr>
    <w:rPr>
      <w:rFonts w:asciiTheme="majorHAnsi" w:eastAsiaTheme="majorEastAsia" w:hAnsiTheme="majorHAnsi" w:cstheme="majorBidi"/>
      <w:color w:val="7F1D09" w:themeColor="accent1" w:themeShade="7F"/>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ind w:left="29" w:right="144"/>
    </w:pPr>
    <w:rPr>
      <w:rFonts w:asciiTheme="minorHAnsi" w:eastAsiaTheme="minorHAnsi" w:hAnsiTheme="minorHAnsi" w:cstheme="minorBidi"/>
      <w:color w:val="EF4623" w:themeColor="accent1"/>
      <w:sz w:val="20"/>
      <w:szCs w:val="20"/>
      <w:lang w:eastAsia="ja-JP"/>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szCs w:val="20"/>
      <w:lang w:eastAsia="ja-JP"/>
    </w:rPr>
  </w:style>
  <w:style w:type="paragraph" w:customStyle="1" w:styleId="Graphic">
    <w:name w:val="Graphic"/>
    <w:basedOn w:val="Normal"/>
    <w:uiPriority w:val="99"/>
    <w:pPr>
      <w:spacing w:after="80"/>
      <w:jc w:val="center"/>
    </w:pPr>
    <w:rPr>
      <w:rFonts w:asciiTheme="minorHAnsi" w:eastAsiaTheme="minorHAnsi" w:hAnsiTheme="minorHAnsi" w:cstheme="minorBidi"/>
      <w:color w:val="404040" w:themeColor="text1" w:themeTint="BF"/>
      <w:sz w:val="20"/>
      <w:szCs w:val="20"/>
      <w:lang w:eastAsia="ja-JP"/>
    </w:rPr>
  </w:style>
  <w:style w:type="paragraph" w:styleId="Header">
    <w:name w:val="header"/>
    <w:basedOn w:val="Normal"/>
    <w:link w:val="HeaderChar"/>
    <w:uiPriority w:val="99"/>
    <w:qFormat/>
    <w:pPr>
      <w:spacing w:after="380"/>
    </w:pPr>
    <w:rPr>
      <w:rFonts w:asciiTheme="minorHAnsi" w:eastAsiaTheme="minorHAnsi" w:hAnsiTheme="minorHAnsi" w:cstheme="minorBidi"/>
      <w:color w:val="404040" w:themeColor="text1" w:themeTint="BF"/>
      <w:sz w:val="20"/>
      <w:szCs w:val="20"/>
      <w:lang w:eastAsia="ja-JP"/>
    </w:r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ind w:left="29" w:right="29"/>
      <w:jc w:val="right"/>
    </w:pPr>
    <w:rPr>
      <w:rFonts w:asciiTheme="minorHAnsi" w:eastAsiaTheme="minorHAnsi" w:hAnsiTheme="minorHAnsi" w:cstheme="minorBidi"/>
      <w:b/>
      <w:bCs/>
      <w:color w:val="EF4623" w:themeColor="accent1"/>
      <w:sz w:val="36"/>
      <w:szCs w:val="20"/>
      <w:lang w:eastAsia="ja-JP"/>
    </w:rPr>
  </w:style>
  <w:style w:type="paragraph" w:customStyle="1" w:styleId="Page">
    <w:name w:val="Page"/>
    <w:basedOn w:val="Normal"/>
    <w:next w:val="Normal"/>
    <w:uiPriority w:val="99"/>
    <w:unhideWhenUsed/>
    <w:qFormat/>
    <w:pPr>
      <w:spacing w:after="40"/>
    </w:pPr>
    <w:rPr>
      <w:rFonts w:asciiTheme="minorHAnsi" w:eastAsiaTheme="minorHAnsi" w:hAnsiTheme="minorHAnsi" w:cstheme="minorBidi"/>
      <w:noProof/>
      <w:color w:val="000000" w:themeColor="text1"/>
      <w:sz w:val="36"/>
      <w:szCs w:val="20"/>
      <w:lang w:eastAsia="ja-JP"/>
    </w:rPr>
  </w:style>
  <w:style w:type="paragraph" w:styleId="Title">
    <w:name w:val="Title"/>
    <w:basedOn w:val="Normal"/>
    <w:next w:val="Normal"/>
    <w:link w:val="TitleChar"/>
    <w:uiPriority w:val="2"/>
    <w:qFormat/>
    <w:pPr>
      <w:spacing w:after="40"/>
    </w:pPr>
    <w:rPr>
      <w:rFonts w:asciiTheme="majorHAnsi" w:eastAsiaTheme="majorEastAsia" w:hAnsiTheme="majorHAnsi" w:cstheme="majorBidi"/>
      <w:b/>
      <w:bCs/>
      <w:color w:val="EF4623" w:themeColor="accent1"/>
      <w:sz w:val="200"/>
      <w:szCs w:val="20"/>
      <w:lang w:eastAsia="ja-JP"/>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Tahoma" w:eastAsiaTheme="minorHAnsi" w:hAnsi="Tahoma" w:cs="Tahoma"/>
      <w:color w:val="404040" w:themeColor="text1" w:themeTint="BF"/>
      <w:sz w:val="16"/>
      <w:szCs w:val="20"/>
      <w:lang w:eastAsia="ja-JP"/>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rFonts w:asciiTheme="minorHAnsi" w:eastAsiaTheme="minorHAnsi" w:hAnsiTheme="minorHAnsi" w:cstheme="minorBidi"/>
      <w:i/>
      <w:iCs/>
      <w:color w:val="EF4623" w:themeColor="accent1"/>
      <w:kern w:val="20"/>
      <w:sz w:val="28"/>
      <w:szCs w:val="20"/>
      <w:lang w:eastAsia="ja-JP"/>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rFonts w:asciiTheme="minorHAnsi" w:eastAsiaTheme="minorHAnsi" w:hAnsiTheme="minorHAnsi" w:cstheme="minorBidi"/>
      <w:noProof/>
      <w:color w:val="404040" w:themeColor="text1" w:themeTint="BF"/>
      <w:kern w:val="20"/>
      <w:sz w:val="20"/>
      <w:szCs w:val="20"/>
      <w:lang w:eastAsia="ja-JP"/>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rFonts w:asciiTheme="minorHAnsi" w:eastAsiaTheme="minorHAnsi" w:hAnsiTheme="minorHAnsi" w:cstheme="minorBidi"/>
      <w:i/>
      <w:iCs/>
      <w:color w:val="EF4623" w:themeColor="accent1"/>
      <w:kern w:val="20"/>
      <w:szCs w:val="20"/>
      <w:lang w:eastAsia="ja-JP"/>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line="312" w:lineRule="auto"/>
      <w:contextualSpacing/>
    </w:pPr>
    <w:rPr>
      <w:rFonts w:asciiTheme="minorHAnsi" w:eastAsiaTheme="minorHAnsi" w:hAnsiTheme="minorHAnsi" w:cstheme="minorBidi"/>
      <w:color w:val="595959" w:themeColor="text1" w:themeTint="A6"/>
      <w:kern w:val="20"/>
      <w:sz w:val="20"/>
      <w:szCs w:val="20"/>
      <w:lang w:eastAsia="ja-JP"/>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rFonts w:asciiTheme="minorHAnsi" w:eastAsiaTheme="minorHAnsi" w:hAnsiTheme="minorHAnsi" w:cstheme="minorBidi"/>
      <w:color w:val="595959" w:themeColor="text1" w:themeTint="A6"/>
      <w:kern w:val="20"/>
      <w:sz w:val="20"/>
      <w:szCs w:val="20"/>
      <w:lang w:eastAsia="ja-JP"/>
    </w:rPr>
  </w:style>
  <w:style w:type="paragraph" w:styleId="ListNumber">
    <w:name w:val="List Number"/>
    <w:basedOn w:val="Normal"/>
    <w:uiPriority w:val="1"/>
    <w:unhideWhenUsed/>
    <w:qFormat/>
    <w:pPr>
      <w:numPr>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2">
    <w:name w:val="List Number 2"/>
    <w:basedOn w:val="Normal"/>
    <w:uiPriority w:val="1"/>
    <w:unhideWhenUsed/>
    <w:qFormat/>
    <w:pPr>
      <w:numPr>
        <w:ilvl w:val="1"/>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3">
    <w:name w:val="List Number 3"/>
    <w:basedOn w:val="Normal"/>
    <w:uiPriority w:val="18"/>
    <w:unhideWhenUsed/>
    <w:pPr>
      <w:numPr>
        <w:ilvl w:val="2"/>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4">
    <w:name w:val="List Number 4"/>
    <w:basedOn w:val="Normal"/>
    <w:uiPriority w:val="18"/>
    <w:unhideWhenUsed/>
    <w:pPr>
      <w:numPr>
        <w:ilvl w:val="3"/>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5">
    <w:name w:val="List Number 5"/>
    <w:basedOn w:val="Normal"/>
    <w:uiPriority w:val="18"/>
    <w:unhideWhenUsed/>
    <w:pPr>
      <w:numPr>
        <w:ilvl w:val="4"/>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after="180"/>
    </w:pPr>
    <w:rPr>
      <w:rFonts w:asciiTheme="minorHAnsi" w:eastAsiaTheme="minorHAnsi" w:hAnsiTheme="minorHAnsi" w:cstheme="minorBidi"/>
      <w:color w:val="404040" w:themeColor="text1" w:themeTint="BF"/>
      <w:sz w:val="20"/>
      <w:szCs w:val="20"/>
      <w:lang w:eastAsia="ja-JP"/>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pPr>
    <w:rPr>
      <w:rFonts w:asciiTheme="minorHAnsi" w:eastAsiaTheme="minorHAnsi" w:hAnsiTheme="minorHAnsi" w:cstheme="minorBidi"/>
      <w:color w:val="404040" w:themeColor="text1" w:themeTint="BF"/>
      <w:sz w:val="20"/>
      <w:szCs w:val="20"/>
      <w:lang w:eastAsia="ja-JP"/>
    </w:rPr>
  </w:style>
  <w:style w:type="paragraph" w:customStyle="1" w:styleId="TableText">
    <w:name w:val="Table Text"/>
    <w:basedOn w:val="Normal"/>
    <w:uiPriority w:val="1"/>
    <w:qFormat/>
    <w:pPr>
      <w:spacing w:before="60" w:after="60"/>
    </w:pPr>
    <w:rPr>
      <w:rFonts w:asciiTheme="minorHAnsi" w:eastAsiaTheme="minorHAnsi" w:hAnsiTheme="minorHAnsi" w:cstheme="minorBidi"/>
      <w:color w:val="404040" w:themeColor="text1" w:themeTint="BF"/>
      <w:sz w:val="20"/>
      <w:szCs w:val="20"/>
      <w:lang w:eastAsia="ja-JP"/>
    </w:rPr>
  </w:style>
  <w:style w:type="paragraph" w:customStyle="1" w:styleId="Organization">
    <w:name w:val="Organization"/>
    <w:basedOn w:val="Normal"/>
    <w:uiPriority w:val="2"/>
    <w:qFormat/>
    <w:pPr>
      <w:spacing w:after="60"/>
      <w:ind w:left="29" w:right="29"/>
    </w:pPr>
    <w:rPr>
      <w:rFonts w:asciiTheme="minorHAnsi" w:eastAsiaTheme="minorHAnsi" w:hAnsiTheme="minorHAnsi" w:cstheme="minorBidi"/>
      <w:b/>
      <w:bCs/>
      <w:color w:val="EF4623" w:themeColor="accent1"/>
      <w:sz w:val="36"/>
      <w:szCs w:val="20"/>
      <w:lang w:eastAsia="ja-JP"/>
    </w:rPr>
  </w:style>
  <w:style w:type="paragraph" w:styleId="ListParagraph">
    <w:name w:val="List Paragraph"/>
    <w:basedOn w:val="Normal"/>
    <w:uiPriority w:val="34"/>
    <w:qFormat/>
    <w:rsid w:val="001B698D"/>
    <w:pPr>
      <w:spacing w:after="180" w:line="336" w:lineRule="auto"/>
      <w:ind w:left="720"/>
      <w:contextualSpacing/>
    </w:pPr>
    <w:rPr>
      <w:rFonts w:asciiTheme="minorHAnsi" w:eastAsiaTheme="minorHAnsi" w:hAnsiTheme="minorHAnsi" w:cstheme="minorBidi"/>
      <w:color w:val="404040" w:themeColor="text1" w:themeTint="BF"/>
      <w:sz w:val="20"/>
      <w:szCs w:val="20"/>
      <w:lang w:eastAsia="ja-JP"/>
    </w:r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17220E"/>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header" Target="header3.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29E1"/>
    <w:rsid w:val="00051231"/>
    <w:rsid w:val="00075A1C"/>
    <w:rsid w:val="000B25BC"/>
    <w:rsid w:val="001668DE"/>
    <w:rsid w:val="0018073C"/>
    <w:rsid w:val="001A632E"/>
    <w:rsid w:val="001B2DF6"/>
    <w:rsid w:val="001E28D6"/>
    <w:rsid w:val="00207A61"/>
    <w:rsid w:val="00261066"/>
    <w:rsid w:val="002F572F"/>
    <w:rsid w:val="00324ACF"/>
    <w:rsid w:val="00351A43"/>
    <w:rsid w:val="003B2F21"/>
    <w:rsid w:val="003F6FA6"/>
    <w:rsid w:val="00432929"/>
    <w:rsid w:val="00450C1D"/>
    <w:rsid w:val="004A7EE6"/>
    <w:rsid w:val="005178B3"/>
    <w:rsid w:val="005443A0"/>
    <w:rsid w:val="005E024E"/>
    <w:rsid w:val="006400C0"/>
    <w:rsid w:val="00660EF5"/>
    <w:rsid w:val="0067264F"/>
    <w:rsid w:val="00695677"/>
    <w:rsid w:val="006B6E37"/>
    <w:rsid w:val="0073624A"/>
    <w:rsid w:val="007D0B29"/>
    <w:rsid w:val="00890C42"/>
    <w:rsid w:val="008955C3"/>
    <w:rsid w:val="008A4AE7"/>
    <w:rsid w:val="00902777"/>
    <w:rsid w:val="00977680"/>
    <w:rsid w:val="009A71AB"/>
    <w:rsid w:val="00A1739E"/>
    <w:rsid w:val="00A53609"/>
    <w:rsid w:val="00A769FC"/>
    <w:rsid w:val="00A85899"/>
    <w:rsid w:val="00AC3A9C"/>
    <w:rsid w:val="00AF3CCC"/>
    <w:rsid w:val="00B2031C"/>
    <w:rsid w:val="00B4602D"/>
    <w:rsid w:val="00BA04D8"/>
    <w:rsid w:val="00BB41A5"/>
    <w:rsid w:val="00C14CD2"/>
    <w:rsid w:val="00C346F5"/>
    <w:rsid w:val="00C40158"/>
    <w:rsid w:val="00C54676"/>
    <w:rsid w:val="00C77297"/>
    <w:rsid w:val="00CC6F9F"/>
    <w:rsid w:val="00D074EE"/>
    <w:rsid w:val="00D1374E"/>
    <w:rsid w:val="00D24625"/>
    <w:rsid w:val="00D248BA"/>
    <w:rsid w:val="00D36B88"/>
    <w:rsid w:val="00D43F39"/>
    <w:rsid w:val="00D56FB7"/>
    <w:rsid w:val="00D91447"/>
    <w:rsid w:val="00DD75D6"/>
    <w:rsid w:val="00E35677"/>
    <w:rsid w:val="00E552F8"/>
    <w:rsid w:val="00E575BA"/>
    <w:rsid w:val="00E575CD"/>
    <w:rsid w:val="00E770AC"/>
    <w:rsid w:val="00EC4ADB"/>
    <w:rsid w:val="00EF2D5F"/>
    <w:rsid w:val="00F2201C"/>
    <w:rsid w:val="00F42A55"/>
    <w:rsid w:val="00F55C51"/>
    <w:rsid w:val="00F6554B"/>
    <w:rsid w:val="00F97C1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90</TotalTime>
  <Pages>30</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shatha Baqais</cp:lastModifiedBy>
  <cp:revision>9</cp:revision>
  <cp:lastPrinted>2022-02-16T16:04:00Z</cp:lastPrinted>
  <dcterms:created xsi:type="dcterms:W3CDTF">2026-07-26T20:11:00Z</dcterms:created>
  <dcterms:modified xsi:type="dcterms:W3CDTF">2026-07-27T13:21:00Z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